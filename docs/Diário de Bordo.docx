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5661D" w14:textId="236DA898" w:rsidR="00AE26E4" w:rsidRPr="00EB422F" w:rsidRDefault="00B26FF4" w:rsidP="001E1946">
      <w:bookmarkStart w:id="0" w:name="_Hlk89200403"/>
      <w:bookmarkEnd w:id="0"/>
      <w:r w:rsidRPr="00EB422F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6B01C080" wp14:editId="798DAD83">
            <wp:simplePos x="0" y="0"/>
            <wp:positionH relativeFrom="page">
              <wp:posOffset>-21590</wp:posOffset>
            </wp:positionH>
            <wp:positionV relativeFrom="page">
              <wp:posOffset>-16510</wp:posOffset>
            </wp:positionV>
            <wp:extent cx="7578000" cy="10720800"/>
            <wp:effectExtent l="0" t="0" r="4445" b="4445"/>
            <wp:wrapSquare wrapText="bothSides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7E9" w:rsidRPr="00EB422F">
        <w:rPr>
          <w:lang w:bidi="pt-BR"/>
        </w:rPr>
        <w:br w:type="page"/>
      </w:r>
    </w:p>
    <w:p w14:paraId="515083C8" w14:textId="7A93E5A0" w:rsidR="009509F4" w:rsidRPr="00EB422F" w:rsidRDefault="00AE26E4" w:rsidP="005B4BF1">
      <w:r w:rsidRPr="00EB422F">
        <w:lastRenderedPageBreak/>
        <w:br w:type="page"/>
      </w:r>
      <w:r w:rsidRPr="00EB422F">
        <w:rPr>
          <w:noProof/>
          <w:lang w:eastAsia="pt-BR"/>
        </w:rPr>
        <w:drawing>
          <wp:anchor distT="0" distB="0" distL="114300" distR="114300" simplePos="0" relativeHeight="251659276" behindDoc="0" locked="0" layoutInCell="1" allowOverlap="1" wp14:anchorId="780182E1" wp14:editId="293183E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95600"/>
            <wp:effectExtent l="0" t="0" r="3175" b="0"/>
            <wp:wrapSquare wrapText="bothSides"/>
            <wp:docPr id="196" name="Imagem 19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m 196" descr="Interface gráfica do usuário, Aplicativo, Teams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9BB01" w14:textId="34354956" w:rsidR="009509F4" w:rsidRPr="00EB422F" w:rsidRDefault="009509F4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51" behindDoc="0" locked="0" layoutInCell="1" allowOverlap="1" wp14:anchorId="46FDD515" wp14:editId="41113CE1">
            <wp:simplePos x="0" y="0"/>
            <wp:positionH relativeFrom="margin">
              <wp:posOffset>-1109345</wp:posOffset>
            </wp:positionH>
            <wp:positionV relativeFrom="margin">
              <wp:posOffset>-1074420</wp:posOffset>
            </wp:positionV>
            <wp:extent cx="7578000" cy="10720800"/>
            <wp:effectExtent l="0" t="0" r="4445" b="4445"/>
            <wp:wrapSquare wrapText="bothSides"/>
            <wp:docPr id="11" name="Imagem 1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mapa de árvore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043B3" w14:textId="4BEF59B6" w:rsidR="00CB5228" w:rsidRPr="00921407" w:rsidRDefault="00CB5228" w:rsidP="0084107A">
      <w:pPr>
        <w:pStyle w:val="Ttulo"/>
      </w:pPr>
      <w:r w:rsidRPr="00921407">
        <w:lastRenderedPageBreak/>
        <w:t>1ª SEMANA</w:t>
      </w:r>
    </w:p>
    <w:p w14:paraId="385189DD" w14:textId="7C033369" w:rsidR="00CB5228" w:rsidRPr="00CB5228" w:rsidRDefault="00CB5228" w:rsidP="005B4BF1">
      <w:r w:rsidRPr="00EB422F">
        <w:t>O ano letivo teve início na segunda-feira dia 08 de fevereiro de 2021.</w:t>
      </w:r>
    </w:p>
    <w:p w14:paraId="341D1027" w14:textId="77777777" w:rsidR="00CB5228" w:rsidRPr="0084107A" w:rsidRDefault="00CB5228" w:rsidP="0084107A">
      <w:pPr>
        <w:pStyle w:val="Ttulo"/>
      </w:pPr>
      <w:r w:rsidRPr="0084107A">
        <w:t xml:space="preserve">2ª SEMANA </w:t>
      </w:r>
    </w:p>
    <w:p w14:paraId="4728186B" w14:textId="39CACCBC" w:rsidR="00CB5228" w:rsidRPr="00EB422F" w:rsidRDefault="00CB5228" w:rsidP="005B4BF1">
      <w:r w:rsidRPr="00EB422F">
        <w:t>Durante a aula do dia 11 de fevereiro, a prof.ª Cintia explicou e exemplificou como ocorrerá o desenvolvimento do TCC, além de disponibilizar o tempo restante da aula para separarmos os grupos e discutirmos temas.</w:t>
      </w:r>
    </w:p>
    <w:p w14:paraId="683D8B1F" w14:textId="77777777" w:rsidR="00CB5228" w:rsidRPr="00EB422F" w:rsidRDefault="00CB5228" w:rsidP="005B4BF1">
      <w:r w:rsidRPr="00EB422F">
        <w:t>A definição do grupo ocorreu rapidamente pois já tínhamos feito uma breve separação. Grupo:</w:t>
      </w:r>
    </w:p>
    <w:p w14:paraId="1C0F24B1" w14:textId="77777777" w:rsidR="00CB5228" w:rsidRPr="00EB422F" w:rsidRDefault="00CB5228" w:rsidP="00EC5FD6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Ana Carolyny Thomazini de Andrade</w:t>
      </w:r>
    </w:p>
    <w:p w14:paraId="0BFF5A85" w14:textId="77777777" w:rsidR="00CB5228" w:rsidRPr="00EB422F" w:rsidRDefault="00CB5228" w:rsidP="00EC5FD6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Bianca Letícia Floriano da Silva</w:t>
      </w:r>
    </w:p>
    <w:p w14:paraId="5E4046FA" w14:textId="360B38FC" w:rsidR="00CB5228" w:rsidRPr="00EB422F" w:rsidRDefault="00CB5228" w:rsidP="00EC5FD6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Emanuela de Almeida Silva</w:t>
      </w:r>
      <w:r w:rsidR="00CC18F3">
        <w:t xml:space="preserve"> </w:t>
      </w:r>
      <w:r w:rsidR="00892452">
        <w:t>(Manu)</w:t>
      </w:r>
    </w:p>
    <w:p w14:paraId="62EFDA88" w14:textId="14C612AC" w:rsidR="00CB5228" w:rsidRPr="00EB422F" w:rsidRDefault="00CB5228" w:rsidP="00EC5FD6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Isabelle Ferreira Damacena</w:t>
      </w:r>
      <w:r w:rsidR="00892452">
        <w:t xml:space="preserve"> (Isa)</w:t>
      </w:r>
    </w:p>
    <w:p w14:paraId="269F7AF6" w14:textId="77777777" w:rsidR="00CB5228" w:rsidRPr="00EB422F" w:rsidRDefault="00CB5228" w:rsidP="005B4BF1">
      <w:r w:rsidRPr="00EB422F">
        <w:t>O tema ainda não foi definido, mas estamos listando algumas ideias principais:</w:t>
      </w:r>
    </w:p>
    <w:p w14:paraId="4F3CE3E4" w14:textId="77777777" w:rsidR="00CB5228" w:rsidRPr="00EB422F" w:rsidRDefault="00CB5228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Desenvolvimento e estímulo do comércio local;</w:t>
      </w:r>
    </w:p>
    <w:p w14:paraId="2EE1F7B8" w14:textId="5BAC9D8F" w:rsidR="00CB5228" w:rsidRPr="000210C6" w:rsidRDefault="00CB5228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CB5228">
        <w:t>Estimular reciclagem e reutilização / Contatar coleta de lixo;</w:t>
      </w:r>
    </w:p>
    <w:p w14:paraId="5AA0D2C7" w14:textId="77777777" w:rsidR="00CC18F3" w:rsidRDefault="00CB5228" w:rsidP="0084107A">
      <w:pPr>
        <w:pStyle w:val="Ttulo"/>
      </w:pPr>
      <w:r>
        <w:t>3</w:t>
      </w:r>
      <w:r w:rsidRPr="00CB5228">
        <w:t>ª SEMANA</w:t>
      </w:r>
      <w:r w:rsidR="00CC18F3" w:rsidRPr="00CC18F3">
        <w:t xml:space="preserve"> </w:t>
      </w:r>
    </w:p>
    <w:p w14:paraId="56D09201" w14:textId="6015EBC6" w:rsidR="00CC18F3" w:rsidRPr="005B4BF1" w:rsidRDefault="00CC18F3" w:rsidP="005B4BF1">
      <w:r w:rsidRPr="005B4BF1">
        <w:t>No dia 17 de fevereiro realizamos uma reunião em grupo para que pudéssemos escolher o tema, dessa forma decidimos optar por “Desenvolvimento e estímulo do comércio local”, visto que o trabalho informal está em constante crescimento, principalmente durante o período de quarentena, além disso, todas concordamos que os trabalhadores merecem e precisam de uma ferramenta de divulgação.</w:t>
      </w:r>
    </w:p>
    <w:p w14:paraId="7245C872" w14:textId="375DFC82" w:rsidR="00CC18F3" w:rsidRPr="00EB422F" w:rsidRDefault="00CC18F3" w:rsidP="00E3691C">
      <w:r w:rsidRPr="00EB422F">
        <w:t>Durante a aula do dia 18 de fevereiro, a prof.</w:t>
      </w:r>
      <w:r>
        <w:t>ª</w:t>
      </w:r>
      <w:r w:rsidRPr="00EB422F">
        <w:t xml:space="preserve"> Cintia nos instruiu a dar continuidade ao projeto.</w:t>
      </w:r>
      <w:r w:rsidR="00E3691C">
        <w:t xml:space="preserve"> </w:t>
      </w:r>
      <w:r w:rsidRPr="00EB422F">
        <w:t>No mesmo dia realizamos uma escala do que cada integrante deveria fazer:</w:t>
      </w:r>
    </w:p>
    <w:p w14:paraId="7A27AF01" w14:textId="52C55042" w:rsidR="00CC18F3" w:rsidRPr="00EB422F" w:rsidRDefault="00CC18F3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>
        <w:t xml:space="preserve">Confecção da </w:t>
      </w:r>
      <w:r w:rsidRPr="00EB422F">
        <w:t>Logo</w:t>
      </w:r>
      <w:r>
        <w:t xml:space="preserve"> </w:t>
      </w:r>
      <w:r w:rsidRPr="00EB422F">
        <w:t>- Isabelle;</w:t>
      </w:r>
    </w:p>
    <w:p w14:paraId="5F71A14A" w14:textId="541AA3D2" w:rsidR="00CC18F3" w:rsidRPr="00EB422F" w:rsidRDefault="00CC18F3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>
        <w:t xml:space="preserve">Formulário para </w:t>
      </w:r>
      <w:r w:rsidRPr="00EB422F">
        <w:t>a pesquisa de campo</w:t>
      </w:r>
      <w:r>
        <w:t xml:space="preserve"> </w:t>
      </w:r>
      <w:r w:rsidRPr="00EB422F">
        <w:t>- Emanuela;</w:t>
      </w:r>
    </w:p>
    <w:p w14:paraId="25456B53" w14:textId="65A16496" w:rsidR="00CC18F3" w:rsidRPr="00EB422F" w:rsidRDefault="00CC18F3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Escolha do template</w:t>
      </w:r>
      <w:r>
        <w:t xml:space="preserve"> </w:t>
      </w:r>
      <w:r w:rsidRPr="00EB422F">
        <w:t>- Bianca;</w:t>
      </w:r>
    </w:p>
    <w:p w14:paraId="73332804" w14:textId="77777777" w:rsidR="00CC18F3" w:rsidRPr="00EB422F" w:rsidRDefault="00CC18F3" w:rsidP="0008476C">
      <w:pPr>
        <w:pStyle w:val="PargrafodaLista"/>
        <w:numPr>
          <w:ilvl w:val="0"/>
          <w:numId w:val="2"/>
        </w:numPr>
        <w:spacing w:line="276" w:lineRule="auto"/>
        <w:ind w:left="720" w:firstLine="180"/>
      </w:pPr>
      <w:r w:rsidRPr="00EB422F">
        <w:t>Documentação - Ana.</w:t>
      </w:r>
    </w:p>
    <w:p w14:paraId="0C930BA1" w14:textId="5F37AEAD" w:rsidR="00CC18F3" w:rsidRPr="00EB422F" w:rsidRDefault="00CC18F3" w:rsidP="005B4BF1">
      <w:r w:rsidRPr="00EB422F">
        <w:t>Também pesquisamos</w:t>
      </w:r>
      <w:r>
        <w:t xml:space="preserve"> os </w:t>
      </w:r>
      <w:r w:rsidRPr="00CC18F3">
        <w:t>Objetivos do Desenvolvimento Sustentável</w:t>
      </w:r>
      <w:r w:rsidRPr="00EB422F">
        <w:t xml:space="preserve"> </w:t>
      </w:r>
      <w:r>
        <w:t>(</w:t>
      </w:r>
      <w:r w:rsidRPr="00EB422F">
        <w:t>ODS</w:t>
      </w:r>
      <w:r>
        <w:t>s)</w:t>
      </w:r>
      <w:r w:rsidRPr="00EB422F">
        <w:t xml:space="preserve"> nas quais</w:t>
      </w:r>
      <w:r>
        <w:t xml:space="preserve"> a proposta escolhida se encaixa. São elas:</w:t>
      </w:r>
    </w:p>
    <w:p w14:paraId="2DE919F9" w14:textId="556EDE8C" w:rsidR="00CB5228" w:rsidRPr="00CB5228" w:rsidRDefault="00CC18F3" w:rsidP="0008476C">
      <w:pPr>
        <w:ind w:firstLine="0"/>
        <w:jc w:val="center"/>
        <w:rPr>
          <w:b/>
          <w:color w:val="2D1674"/>
          <w:sz w:val="28"/>
        </w:rPr>
      </w:pPr>
      <w:r w:rsidRPr="00EB422F">
        <w:rPr>
          <w:noProof/>
          <w:lang w:eastAsia="pt-BR"/>
        </w:rPr>
        <w:lastRenderedPageBreak/>
        <w:drawing>
          <wp:inline distT="0" distB="0" distL="0" distR="0" wp14:anchorId="195C87F7" wp14:editId="6782A2D4">
            <wp:extent cx="1404000" cy="1404000"/>
            <wp:effectExtent l="0" t="0" r="5715" b="5715"/>
            <wp:docPr id="24" name="Imagem 24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2F">
        <w:rPr>
          <w:noProof/>
          <w:lang w:eastAsia="pt-BR"/>
        </w:rPr>
        <w:drawing>
          <wp:inline distT="0" distB="0" distL="0" distR="0" wp14:anchorId="3BE689A1" wp14:editId="617F4622">
            <wp:extent cx="1404000" cy="1404000"/>
            <wp:effectExtent l="0" t="0" r="5715" b="5715"/>
            <wp:docPr id="1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Ícon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22F">
        <w:rPr>
          <w:noProof/>
          <w:lang w:eastAsia="pt-BR"/>
        </w:rPr>
        <w:drawing>
          <wp:inline distT="0" distB="0" distL="0" distR="0" wp14:anchorId="78EB62B3" wp14:editId="70908AC9">
            <wp:extent cx="1404000" cy="1404000"/>
            <wp:effectExtent l="0" t="0" r="5715" b="5715"/>
            <wp:docPr id="26" name="Imagem 26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ntendo 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2F">
        <w:rPr>
          <w:noProof/>
          <w:lang w:eastAsia="pt-BR"/>
        </w:rPr>
        <w:drawing>
          <wp:inline distT="0" distB="0" distL="0" distR="0" wp14:anchorId="4C141AA0" wp14:editId="06F966D8">
            <wp:extent cx="1404000" cy="1404000"/>
            <wp:effectExtent l="0" t="0" r="5715" b="5715"/>
            <wp:docPr id="25" name="Imagem 25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0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EC63" w14:textId="7A5DB1D5" w:rsidR="00CC18F3" w:rsidRPr="00CC18F3" w:rsidRDefault="00CC18F3" w:rsidP="005B4BF1">
      <w:pPr>
        <w:rPr>
          <w:sz w:val="20"/>
        </w:rPr>
      </w:pPr>
      <w:r>
        <w:t>No dia 19, a</w:t>
      </w:r>
      <w:r w:rsidRPr="00EB422F">
        <w:t xml:space="preserve"> Bianca realizou uma pesquisa sobre o crescimento de pessoas autônomas no mercado de trabalho, algo que será de grande importância para nosso T</w:t>
      </w:r>
      <w:r>
        <w:t xml:space="preserve">rabalho de </w:t>
      </w:r>
      <w:r w:rsidRPr="00EB422F">
        <w:t>C</w:t>
      </w:r>
      <w:r>
        <w:t xml:space="preserve">onclusão de </w:t>
      </w:r>
      <w:r w:rsidRPr="00EB422F">
        <w:t>C</w:t>
      </w:r>
      <w:r>
        <w:t>urso</w:t>
      </w:r>
      <w:r w:rsidRPr="00EB422F">
        <w:t>.</w:t>
      </w:r>
      <w:r>
        <w:t xml:space="preserve"> </w:t>
      </w:r>
    </w:p>
    <w:p w14:paraId="62442817" w14:textId="2F636CE8" w:rsidR="0085720E" w:rsidRPr="00A83427" w:rsidRDefault="00CB5228" w:rsidP="0084107A">
      <w:pPr>
        <w:pStyle w:val="Ttulo"/>
      </w:pPr>
      <w:r>
        <w:t>4</w:t>
      </w:r>
      <w:r w:rsidRPr="00CB5228">
        <w:t>ª SEMANA</w:t>
      </w:r>
    </w:p>
    <w:p w14:paraId="4EE2E9A5" w14:textId="462FAB86" w:rsidR="00107156" w:rsidRPr="00EB422F" w:rsidRDefault="00107156" w:rsidP="005B4BF1">
      <w:r w:rsidRPr="00EB422F">
        <w:t xml:space="preserve">Durante a aula do dia 25 de fevereiro, a </w:t>
      </w:r>
      <w:r w:rsidR="00A628E3" w:rsidRPr="00EB422F">
        <w:t>prof</w:t>
      </w:r>
      <w:r w:rsidR="00A628E3">
        <w:t>. ª</w:t>
      </w:r>
      <w:r w:rsidRPr="00EB422F">
        <w:t xml:space="preserve"> Cintia nos instrui a fazer o caderno de sensibilidade e a reorganizar o</w:t>
      </w:r>
      <w:r w:rsidR="00A83427">
        <w:t>s canais</w:t>
      </w:r>
      <w:r w:rsidRPr="00EB422F">
        <w:t xml:space="preserve"> do TCC</w:t>
      </w:r>
      <w:r w:rsidR="00A83427">
        <w:t xml:space="preserve"> na equipe referente a este no Microsoft Teams</w:t>
      </w:r>
      <w:r w:rsidRPr="00EB422F">
        <w:t>.</w:t>
      </w:r>
    </w:p>
    <w:p w14:paraId="58D40233" w14:textId="48EA19E9" w:rsidR="00107156" w:rsidRPr="00EB422F" w:rsidRDefault="00107156" w:rsidP="005B4BF1">
      <w:r w:rsidRPr="00EB422F">
        <w:t xml:space="preserve">Ao decorrer da semana, </w:t>
      </w:r>
      <w:r w:rsidR="00A83427">
        <w:t xml:space="preserve">entregamos o link com o formulário da pesquisa de campo e </w:t>
      </w:r>
      <w:r w:rsidRPr="00EB422F">
        <w:t>a professora realizou a correção d</w:t>
      </w:r>
      <w:r w:rsidR="00A83427">
        <w:t>as perguntas da pesquisa no</w:t>
      </w:r>
      <w:r w:rsidRPr="00EB422F">
        <w:t xml:space="preserve"> Google Forms</w:t>
      </w:r>
      <w:r w:rsidR="00A83427">
        <w:t xml:space="preserve"> (</w:t>
      </w:r>
      <w:r w:rsidR="00A83427" w:rsidRPr="00A83427">
        <w:t>https://forms.gle/xVzpCb3HYfVHomDh9</w:t>
      </w:r>
      <w:r w:rsidR="00A83427">
        <w:t>)</w:t>
      </w:r>
      <w:r w:rsidRPr="00EB422F">
        <w:t xml:space="preserve">, além disso, </w:t>
      </w:r>
      <w:r w:rsidR="00A83427" w:rsidRPr="00EB422F">
        <w:t xml:space="preserve">terminamos o caderno de sensibilidade </w:t>
      </w:r>
      <w:r w:rsidR="00A83427">
        <w:t xml:space="preserve">e </w:t>
      </w:r>
      <w:r w:rsidRPr="00EB422F">
        <w:t xml:space="preserve">decidimos os templates que serão usados no projeto </w:t>
      </w:r>
      <w:r w:rsidR="00A83427">
        <w:t>com base em uma seleção prévia feita pela Bianca</w:t>
      </w:r>
      <w:r w:rsidRPr="00EB422F">
        <w:t>.</w:t>
      </w:r>
    </w:p>
    <w:p w14:paraId="5707BF52" w14:textId="24931424" w:rsidR="00AF5BEB" w:rsidRDefault="00107156" w:rsidP="005B4BF1">
      <w:r w:rsidRPr="00EB422F">
        <w:t>Em uma das reuniões realizadas pelo grupo</w:t>
      </w:r>
      <w:r w:rsidR="00AD34F5">
        <w:t xml:space="preserve"> no dia 26</w:t>
      </w:r>
      <w:r w:rsidR="00A628E3">
        <w:t>,</w:t>
      </w:r>
      <w:r w:rsidRPr="00EB422F">
        <w:t xml:space="preserve"> decidimos o nome do aplicativo: </w:t>
      </w:r>
      <w:r w:rsidR="00A628E3">
        <w:rPr>
          <w:b/>
        </w:rPr>
        <w:t>JOBEI</w:t>
      </w:r>
      <w:r w:rsidR="00A628E3">
        <w:t xml:space="preserve">, </w:t>
      </w:r>
      <w:r w:rsidRPr="00EB422F">
        <w:t>palavra</w:t>
      </w:r>
      <w:r w:rsidR="00A628E3">
        <w:t xml:space="preserve"> que</w:t>
      </w:r>
      <w:r w:rsidRPr="00EB422F">
        <w:t xml:space="preserve"> surgiu durante o brainstorming, e ao pesquisarmos o significado descobrimos que é a forma conjugada na 1ª pessoa do pretérito perfeito</w:t>
      </w:r>
      <w:r w:rsidR="00AF5BEB">
        <w:t xml:space="preserve"> </w:t>
      </w:r>
      <w:r w:rsidRPr="00EB422F">
        <w:t>do</w:t>
      </w:r>
      <w:r w:rsidR="00AF5BEB">
        <w:t xml:space="preserve"> </w:t>
      </w:r>
      <w:r w:rsidRPr="00EB422F">
        <w:t>verbo jobar, que segundo a Infopédia é sinônimo de trabalho e criação, usado principalmente por profissionais de Moçambique.</w:t>
      </w:r>
    </w:p>
    <w:p w14:paraId="7EB8CBC8" w14:textId="77777777" w:rsidR="00087066" w:rsidRDefault="00107156" w:rsidP="005B4BF1">
      <w:r w:rsidRPr="00EB422F">
        <w:t>Tivemos algumas ideias para o logo,</w:t>
      </w:r>
      <w:r w:rsidR="00A628E3">
        <w:t xml:space="preserve"> ainda na reunião em que decidimos o nome do projeto,</w:t>
      </w:r>
      <w:r w:rsidRPr="00EB422F">
        <w:t xml:space="preserve"> entre elas</w:t>
      </w:r>
      <w:r w:rsidR="00A628E3">
        <w:t xml:space="preserve"> se destacou</w:t>
      </w:r>
      <w:r w:rsidRPr="00EB422F">
        <w:t xml:space="preserve"> uma </w:t>
      </w:r>
      <w:r w:rsidR="00A628E3">
        <w:t>possível logo na qual o nome do aplicativo</w:t>
      </w:r>
      <w:r w:rsidRPr="00EB422F">
        <w:t xml:space="preserve"> é montado para se parecer com uma maleta</w:t>
      </w:r>
      <w:r w:rsidR="00A628E3">
        <w:t xml:space="preserve"> ou para ser envolto por uma maleta</w:t>
      </w:r>
      <w:r w:rsidRPr="00EB422F">
        <w:t>.</w:t>
      </w:r>
    </w:p>
    <w:p w14:paraId="1FCA62E2" w14:textId="4202C127" w:rsidR="00A628E3" w:rsidRDefault="00A628E3" w:rsidP="005B4BF1">
      <w:r>
        <w:t xml:space="preserve">Dos templates escolhidos para formarem a base da nossa plataforma, o </w:t>
      </w:r>
      <w:r w:rsidRPr="00A628E3">
        <w:t>Globaly</w:t>
      </w:r>
      <w:r>
        <w:t xml:space="preserve"> (</w:t>
      </w:r>
      <w:r w:rsidRPr="00A628E3">
        <w:t>https://www.templatemonsterpreview.com/pt-br/demo/52382.html</w:t>
      </w:r>
      <w:r>
        <w:t xml:space="preserve">) foi escolhido como </w:t>
      </w:r>
      <w:r w:rsidRPr="00EB422F">
        <w:t>"base" para as animações e organização dos textos</w:t>
      </w:r>
      <w:r>
        <w:t xml:space="preserve"> e imagens, e o </w:t>
      </w:r>
      <w:r>
        <w:lastRenderedPageBreak/>
        <w:t>Evolution (</w:t>
      </w:r>
      <w:r w:rsidRPr="00A628E3">
        <w:t>https://www.motocms.com/website-templates/demo/59995.html</w:t>
      </w:r>
      <w:r>
        <w:t xml:space="preserve">) foi selecionado como  </w:t>
      </w:r>
      <w:r w:rsidRPr="00EB422F">
        <w:t>inspiração visual</w:t>
      </w:r>
    </w:p>
    <w:p w14:paraId="62CEDEB2" w14:textId="77777777" w:rsidR="00A628E3" w:rsidRDefault="00A628E3" w:rsidP="005B4BF1"/>
    <w:p w14:paraId="7D85D848" w14:textId="2D8CBBE1" w:rsidR="009509F4" w:rsidRPr="00EB422F" w:rsidRDefault="009509F4" w:rsidP="005B4BF1">
      <w:r w:rsidRPr="00EB422F">
        <w:br w:type="page"/>
      </w:r>
    </w:p>
    <w:p w14:paraId="175FD163" w14:textId="081ED035" w:rsidR="00777ED8" w:rsidRPr="00EB422F" w:rsidRDefault="00180DE0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50" behindDoc="0" locked="0" layoutInCell="1" allowOverlap="1" wp14:anchorId="66C6735D" wp14:editId="065A077B">
            <wp:simplePos x="0" y="0"/>
            <wp:positionH relativeFrom="margin">
              <wp:posOffset>-1093470</wp:posOffset>
            </wp:positionH>
            <wp:positionV relativeFrom="margin">
              <wp:posOffset>-1075055</wp:posOffset>
            </wp:positionV>
            <wp:extent cx="7560000" cy="10695600"/>
            <wp:effectExtent l="0" t="0" r="3175" b="0"/>
            <wp:wrapSquare wrapText="bothSides"/>
            <wp:docPr id="22" name="Imagem 22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mapa de árvor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B07B8" w14:textId="0C41A211" w:rsidR="00E7640F" w:rsidRPr="00A60C13" w:rsidRDefault="00E7640F" w:rsidP="00E3691C">
      <w:pPr>
        <w:pStyle w:val="Ttulo"/>
      </w:pPr>
      <w:r w:rsidRPr="00CB5228">
        <w:lastRenderedPageBreak/>
        <w:t>1ª SEMANA</w:t>
      </w:r>
    </w:p>
    <w:p w14:paraId="0E398C9F" w14:textId="52B21249" w:rsidR="00BC77B4" w:rsidRDefault="001F3E41" w:rsidP="005B4BF1">
      <w:r>
        <w:t>No dia 04</w:t>
      </w:r>
      <w:r w:rsidR="00892452">
        <w:t xml:space="preserve">, </w:t>
      </w:r>
      <w:r w:rsidR="0076261D">
        <w:t>a Ana fez o</w:t>
      </w:r>
      <w:r w:rsidR="00892452">
        <w:t xml:space="preserve"> </w:t>
      </w:r>
      <w:r w:rsidR="00A91CA1" w:rsidRPr="00EB422F">
        <w:t>caderno de sensibilidade e</w:t>
      </w:r>
      <w:r w:rsidR="003E5AF7">
        <w:t>,</w:t>
      </w:r>
      <w:r w:rsidR="00A91CA1" w:rsidRPr="00EB422F">
        <w:t xml:space="preserve"> depois de </w:t>
      </w:r>
      <w:r w:rsidR="0019698A">
        <w:t xml:space="preserve">mais </w:t>
      </w:r>
      <w:r w:rsidR="00A91CA1" w:rsidRPr="00EB422F">
        <w:t xml:space="preserve">algumas discussões </w:t>
      </w:r>
      <w:r w:rsidR="0019698A">
        <w:t>sobre o nome e a logo</w:t>
      </w:r>
      <w:r w:rsidR="00D23154">
        <w:t>, a Isabelle</w:t>
      </w:r>
      <w:r w:rsidR="003048E6">
        <w:t xml:space="preserve"> </w:t>
      </w:r>
      <w:r w:rsidR="00A85205">
        <w:t xml:space="preserve">entregou o design </w:t>
      </w:r>
      <w:r w:rsidR="003942FC">
        <w:t>do logo</w:t>
      </w:r>
      <w:r w:rsidR="00A91CA1" w:rsidRPr="00EB422F">
        <w:t>:</w:t>
      </w:r>
    </w:p>
    <w:p w14:paraId="20E4147B" w14:textId="365FA494" w:rsidR="00BC77B4" w:rsidRPr="00BC77B4" w:rsidRDefault="00F134B3" w:rsidP="005B4BF1">
      <w:pPr>
        <w:rPr>
          <w:rFonts w:asciiTheme="majorHAnsi" w:hAnsiTheme="majorHAnsi" w:cstheme="majorHAnsi"/>
          <w:szCs w:val="24"/>
        </w:rPr>
      </w:pPr>
      <w:r w:rsidRPr="00EB422F">
        <w:rPr>
          <w:noProof/>
          <w:lang w:eastAsia="pt-BR"/>
        </w:rPr>
        <w:drawing>
          <wp:anchor distT="0" distB="0" distL="114300" distR="114300" simplePos="0" relativeHeight="251658252" behindDoc="0" locked="0" layoutInCell="1" allowOverlap="1" wp14:anchorId="5B413E15" wp14:editId="4BB2C5F3">
            <wp:simplePos x="1078173" y="1733266"/>
            <wp:positionH relativeFrom="column">
              <wp:align>left</wp:align>
            </wp:positionH>
            <wp:positionV relativeFrom="paragraph">
              <wp:align>top</wp:align>
            </wp:positionV>
            <wp:extent cx="5760085" cy="2879725"/>
            <wp:effectExtent l="0" t="0" r="0" b="0"/>
            <wp:wrapSquare wrapText="bothSides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66436D" w14:textId="7771203B" w:rsidR="00B31650" w:rsidRDefault="00CF24A0" w:rsidP="005B4BF1">
      <w:r>
        <w:t xml:space="preserve">No dia 09, a Bianca criou um perfil </w:t>
      </w:r>
      <w:r w:rsidR="00BC77B4">
        <w:t xml:space="preserve">para o projeto </w:t>
      </w:r>
      <w:r>
        <w:t xml:space="preserve">no </w:t>
      </w:r>
      <w:r w:rsidR="00C3175E">
        <w:t>GitHub</w:t>
      </w:r>
      <w:r>
        <w:t xml:space="preserve"> </w:t>
      </w:r>
      <w:r w:rsidR="00360FD9">
        <w:t>de forma que</w:t>
      </w:r>
      <w:r w:rsidR="006D2FF5">
        <w:t xml:space="preserve"> a equipe possa</w:t>
      </w:r>
      <w:r w:rsidR="00360FD9">
        <w:t xml:space="preserve"> visualizar os </w:t>
      </w:r>
      <w:r w:rsidR="00360FD9" w:rsidRPr="00EB422F">
        <w:t xml:space="preserve">códigos desenvolvidos </w:t>
      </w:r>
      <w:r w:rsidR="00AF1563">
        <w:t xml:space="preserve">e </w:t>
      </w:r>
      <w:r w:rsidR="00AF1563" w:rsidRPr="00EB422F">
        <w:t>publicados em um repositório</w:t>
      </w:r>
      <w:r w:rsidR="008F0FCA">
        <w:t xml:space="preserve"> específico</w:t>
      </w:r>
      <w:r w:rsidR="00AF1563">
        <w:t xml:space="preserve"> </w:t>
      </w:r>
      <w:r w:rsidR="00360FD9">
        <w:t>e</w:t>
      </w:r>
      <w:r w:rsidR="006D2FF5">
        <w:t xml:space="preserve"> colaborar</w:t>
      </w:r>
      <w:r w:rsidR="00360FD9">
        <w:t xml:space="preserve"> com</w:t>
      </w:r>
      <w:r w:rsidR="006D2FF5">
        <w:t xml:space="preserve"> </w:t>
      </w:r>
      <w:r w:rsidR="00A7464B">
        <w:t xml:space="preserve">a programação.  </w:t>
      </w:r>
    </w:p>
    <w:p w14:paraId="42DF59E3" w14:textId="70BB096B" w:rsidR="00BC530F" w:rsidRDefault="006C603C" w:rsidP="005B4BF1">
      <w:r>
        <w:t>Ao entrar no perfil ProjetoJobei</w:t>
      </w:r>
      <w:r w:rsidR="00B31650">
        <w:t xml:space="preserve"> aparecerão</w:t>
      </w:r>
      <w:r w:rsidR="00976092">
        <w:t xml:space="preserve"> algumas informações destacadas como o nome do projeto</w:t>
      </w:r>
      <w:r w:rsidR="002F03DB">
        <w:t>, as redes sociais</w:t>
      </w:r>
      <w:r w:rsidR="00976092">
        <w:t xml:space="preserve"> e os perfis da equipe </w:t>
      </w:r>
      <w:r w:rsidR="002F03DB">
        <w:t xml:space="preserve">no </w:t>
      </w:r>
      <w:r w:rsidR="00C3175E">
        <w:t>GitHub</w:t>
      </w:r>
      <w:r w:rsidR="00B31650">
        <w:t xml:space="preserve"> </w:t>
      </w:r>
      <w:r w:rsidR="002F03DB">
        <w:t>e, ao rolar o site aparecerá um repositório nomeado Jobei</w:t>
      </w:r>
      <w:r w:rsidR="00C3175E">
        <w:t>,</w:t>
      </w:r>
      <w:r w:rsidR="00BC530F">
        <w:t xml:space="preserve"> inicialmente responsável por hospedar nossos códigos.</w:t>
      </w:r>
    </w:p>
    <w:p w14:paraId="1F7693E7" w14:textId="56CDE7B8" w:rsidR="00FC21D4" w:rsidRPr="003A604D" w:rsidRDefault="004B7E9B" w:rsidP="00E3691C">
      <w:pPr>
        <w:ind w:firstLine="0"/>
        <w:jc w:val="center"/>
      </w:pPr>
      <w:r w:rsidRPr="004B7E9B">
        <w:drawing>
          <wp:inline distT="0" distB="0" distL="0" distR="0" wp14:anchorId="740FB67C" wp14:editId="4CA57937">
            <wp:extent cx="4224019" cy="1276709"/>
            <wp:effectExtent l="0" t="0" r="5715" b="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 rotWithShape="1">
                    <a:blip r:embed="rId20"/>
                    <a:srcRect l="26657" t="2914" b="57889"/>
                    <a:stretch/>
                  </pic:blipFill>
                  <pic:spPr bwMode="auto">
                    <a:xfrm>
                      <a:off x="0" y="0"/>
                      <a:ext cx="4224583" cy="1276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CE38" w14:textId="75A002D1" w:rsidR="0006449B" w:rsidRDefault="00C47D1C" w:rsidP="005B4BF1">
      <w:r w:rsidRPr="00EB422F">
        <w:t>Foi orie</w:t>
      </w:r>
      <w:r w:rsidR="005B3F88">
        <w:t>n</w:t>
      </w:r>
      <w:r w:rsidRPr="00EB422F">
        <w:t>tado a todos os membros fazer um fork</w:t>
      </w:r>
      <w:r w:rsidR="005B3F88">
        <w:t>, duplicar de forma que receba atualizações,</w:t>
      </w:r>
      <w:r w:rsidRPr="00EB422F">
        <w:t xml:space="preserve"> e manter-se atent</w:t>
      </w:r>
      <w:r w:rsidR="00CC033A">
        <w:t>o</w:t>
      </w:r>
      <w:r w:rsidR="00AB7226">
        <w:t xml:space="preserve">s para não excluir algo importante ou que </w:t>
      </w:r>
      <w:r w:rsidR="00CC033A">
        <w:t>estejam</w:t>
      </w:r>
      <w:r w:rsidR="00AB7226">
        <w:t xml:space="preserve"> sendo atualizado por outro membro</w:t>
      </w:r>
      <w:r w:rsidR="005B3F88">
        <w:t>.</w:t>
      </w:r>
    </w:p>
    <w:p w14:paraId="4FAD16CC" w14:textId="330FEE40" w:rsidR="00171CF5" w:rsidRPr="00EB422F" w:rsidRDefault="00171CF5" w:rsidP="009C05B0">
      <w:pPr>
        <w:pStyle w:val="Ttulo"/>
      </w:pPr>
      <w:r>
        <w:lastRenderedPageBreak/>
        <w:t>2</w:t>
      </w:r>
      <w:r w:rsidRPr="00CB5228">
        <w:t xml:space="preserve">ª SEMANA </w:t>
      </w:r>
    </w:p>
    <w:p w14:paraId="4A76E615" w14:textId="7FE37751" w:rsidR="00082871" w:rsidRPr="00532B2E" w:rsidRDefault="00AB657C" w:rsidP="005B4BF1">
      <w:r>
        <w:t>No dia 08, o</w:t>
      </w:r>
      <w:r w:rsidR="00082871" w:rsidRPr="00532B2E">
        <w:t xml:space="preserve"> formulário (primeira pesquisa de campo) desenvolvido</w:t>
      </w:r>
      <w:r w:rsidR="00B933EA">
        <w:t>, revisado e corrigido</w:t>
      </w:r>
      <w:r w:rsidR="00082871" w:rsidRPr="00532B2E">
        <w:t xml:space="preserve"> nas semanas anteriores foi disponibilizado para um público amplo pelo </w:t>
      </w:r>
      <w:r w:rsidR="00540AED">
        <w:t>link do Google Forms</w:t>
      </w:r>
      <w:r w:rsidR="001735DD">
        <w:t>.</w:t>
      </w:r>
    </w:p>
    <w:p w14:paraId="10226FAE" w14:textId="7DC560D7" w:rsidR="0006449B" w:rsidRPr="00532B2E" w:rsidRDefault="00082871" w:rsidP="005B4BF1">
      <w:r w:rsidRPr="00532B2E">
        <w:t>Estamos acompanhando as respostas para melhor validação da ideia</w:t>
      </w:r>
      <w:r w:rsidR="00505AAA">
        <w:t xml:space="preserve"> e, por enquanto</w:t>
      </w:r>
      <w:r w:rsidR="00C175E7">
        <w:t>,</w:t>
      </w:r>
      <w:r w:rsidR="00505AAA">
        <w:t xml:space="preserve"> os resultados estão a nosso favor.</w:t>
      </w:r>
    </w:p>
    <w:p w14:paraId="076AC0EE" w14:textId="0540A740" w:rsidR="00713004" w:rsidRPr="00EB422F" w:rsidRDefault="00087D56" w:rsidP="005D3F08">
      <w:pPr>
        <w:ind w:firstLine="0"/>
      </w:pPr>
      <w:r w:rsidRPr="00087D56">
        <w:rPr>
          <w:noProof/>
          <w:lang w:eastAsia="pt-BR"/>
        </w:rPr>
        <w:drawing>
          <wp:inline distT="0" distB="0" distL="0" distR="0" wp14:anchorId="72A861FE" wp14:editId="55973646">
            <wp:extent cx="5760085" cy="2611755"/>
            <wp:effectExtent l="0" t="0" r="0" b="0"/>
            <wp:docPr id="5" name="Imagem 5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pizz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344B" w14:textId="7E38CCDC" w:rsidR="00146ADA" w:rsidRPr="00EB422F" w:rsidRDefault="005D3F08" w:rsidP="005B4BF1">
      <w:r>
        <w:t>No dia 11, f</w:t>
      </w:r>
      <w:r w:rsidR="00146ADA" w:rsidRPr="00EB422F">
        <w:t xml:space="preserve">oi dado início </w:t>
      </w:r>
      <w:r>
        <w:t>à confecção dos</w:t>
      </w:r>
      <w:r w:rsidR="00146ADA" w:rsidRPr="00EB422F">
        <w:t xml:space="preserve"> Diagrama</w:t>
      </w:r>
      <w:r>
        <w:t>s</w:t>
      </w:r>
      <w:r w:rsidR="00146ADA" w:rsidRPr="00EB422F">
        <w:t xml:space="preserve"> de Caso de Uso</w:t>
      </w:r>
      <w:r>
        <w:t xml:space="preserve"> para cada nível</w:t>
      </w:r>
      <w:r w:rsidR="00146ADA" w:rsidRPr="00EB422F">
        <w:t>, até o momento temos 3 níveis de usuários</w:t>
      </w:r>
      <w:r w:rsidR="00B80D55">
        <w:t>: comum, autônomo e administrador</w:t>
      </w:r>
    </w:p>
    <w:p w14:paraId="54B067BC" w14:textId="0C4F30AA" w:rsidR="008D6DCB" w:rsidRPr="000402B2" w:rsidRDefault="008D6DCB" w:rsidP="000402B2">
      <w:pPr>
        <w:tabs>
          <w:tab w:val="num" w:pos="360"/>
        </w:tabs>
        <w:spacing w:after="0"/>
        <w:ind w:firstLine="0"/>
        <w:jc w:val="center"/>
        <w:rPr>
          <w:sz w:val="22"/>
          <w:szCs w:val="20"/>
          <w:lang w:eastAsia="pt-BR"/>
        </w:rPr>
      </w:pPr>
      <w:r w:rsidRPr="000402B2">
        <w:rPr>
          <w:sz w:val="22"/>
          <w:szCs w:val="20"/>
          <w:lang w:eastAsia="pt-BR"/>
        </w:rPr>
        <w:t>Usuário comum</w:t>
      </w:r>
      <w:r w:rsidR="000402B2" w:rsidRPr="000402B2">
        <w:rPr>
          <w:sz w:val="22"/>
          <w:szCs w:val="20"/>
          <w:lang w:eastAsia="pt-BR"/>
        </w:rPr>
        <w:t xml:space="preserve"> (não cadastrado)</w:t>
      </w:r>
    </w:p>
    <w:p w14:paraId="0E887D94" w14:textId="03BABED0" w:rsidR="008D6DCB" w:rsidRPr="00EB422F" w:rsidRDefault="008D6DCB" w:rsidP="000402B2">
      <w:pPr>
        <w:ind w:firstLine="0"/>
        <w:jc w:val="center"/>
        <w:rPr>
          <w:rFonts w:eastAsia="Times New Roman"/>
          <w:color w:val="auto"/>
          <w:lang w:eastAsia="pt-BR"/>
        </w:rPr>
      </w:pPr>
      <w:r w:rsidRPr="00EB422F">
        <w:rPr>
          <w:noProof/>
          <w:lang w:eastAsia="pt-BR"/>
        </w:rPr>
        <w:drawing>
          <wp:inline distT="0" distB="0" distL="0" distR="0" wp14:anchorId="4ED1B769" wp14:editId="1AB07933">
            <wp:extent cx="4389120" cy="2451145"/>
            <wp:effectExtent l="19050" t="19050" r="11430" b="25400"/>
            <wp:docPr id="32" name="Imagem 3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45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BC196" w14:textId="77777777" w:rsidR="00063443" w:rsidRDefault="00063443" w:rsidP="00063443">
      <w:pPr>
        <w:pStyle w:val="PargrafodaLista"/>
        <w:spacing w:after="0"/>
        <w:ind w:left="0" w:firstLine="0"/>
        <w:jc w:val="center"/>
        <w:rPr>
          <w:sz w:val="22"/>
          <w:szCs w:val="20"/>
          <w:lang w:eastAsia="pt-BR"/>
        </w:rPr>
      </w:pPr>
    </w:p>
    <w:p w14:paraId="1441E235" w14:textId="37332553" w:rsidR="008D6DCB" w:rsidRPr="00AD735C" w:rsidRDefault="008D6DCB" w:rsidP="00063443">
      <w:pPr>
        <w:pStyle w:val="PargrafodaLista"/>
        <w:spacing w:after="0"/>
        <w:ind w:left="0" w:firstLine="0"/>
        <w:jc w:val="center"/>
        <w:rPr>
          <w:sz w:val="22"/>
          <w:szCs w:val="20"/>
          <w:lang w:eastAsia="pt-BR"/>
        </w:rPr>
      </w:pPr>
      <w:r w:rsidRPr="00AD735C">
        <w:rPr>
          <w:sz w:val="22"/>
          <w:szCs w:val="20"/>
          <w:lang w:eastAsia="pt-BR"/>
        </w:rPr>
        <w:lastRenderedPageBreak/>
        <w:t>Profissional autônomo</w:t>
      </w:r>
    </w:p>
    <w:p w14:paraId="2D696887" w14:textId="77E8C0A3" w:rsidR="008D6DCB" w:rsidRPr="00063443" w:rsidRDefault="008D6DCB" w:rsidP="00063443">
      <w:pPr>
        <w:ind w:firstLine="0"/>
        <w:jc w:val="center"/>
        <w:rPr>
          <w:rFonts w:eastAsia="Times New Roman"/>
          <w:color w:val="auto"/>
          <w:lang w:eastAsia="pt-BR"/>
        </w:rPr>
      </w:pPr>
      <w:r w:rsidRPr="00EB422F">
        <w:rPr>
          <w:noProof/>
          <w:lang w:eastAsia="pt-BR"/>
        </w:rPr>
        <w:drawing>
          <wp:inline distT="0" distB="0" distL="0" distR="0" wp14:anchorId="5E7615C7" wp14:editId="6798FA6A">
            <wp:extent cx="4389120" cy="2120099"/>
            <wp:effectExtent l="19050" t="19050" r="11430" b="13970"/>
            <wp:docPr id="31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1200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BC8E0" w14:textId="5BD8A967" w:rsidR="008D6DCB" w:rsidRPr="00063443" w:rsidRDefault="00063443" w:rsidP="00063443">
      <w:pPr>
        <w:spacing w:after="0"/>
        <w:ind w:firstLine="0"/>
        <w:jc w:val="center"/>
        <w:rPr>
          <w:sz w:val="22"/>
          <w:szCs w:val="20"/>
          <w:lang w:eastAsia="pt-BR"/>
        </w:rPr>
      </w:pPr>
      <w:r w:rsidRPr="00063443">
        <w:rPr>
          <w:sz w:val="22"/>
          <w:szCs w:val="20"/>
          <w:lang w:eastAsia="pt-BR"/>
        </w:rPr>
        <w:t>Usuário administrativo</w:t>
      </w:r>
    </w:p>
    <w:p w14:paraId="6DB61E4D" w14:textId="2351AF0B" w:rsidR="008D6DCB" w:rsidRPr="00EB422F" w:rsidRDefault="008D6DCB" w:rsidP="00063443">
      <w:pPr>
        <w:ind w:firstLine="0"/>
        <w:jc w:val="center"/>
        <w:rPr>
          <w:rFonts w:eastAsia="Times New Roman"/>
          <w:color w:val="auto"/>
          <w:lang w:eastAsia="pt-BR"/>
        </w:rPr>
      </w:pPr>
      <w:r w:rsidRPr="00EB422F">
        <w:rPr>
          <w:noProof/>
          <w:lang w:eastAsia="pt-BR"/>
        </w:rPr>
        <w:drawing>
          <wp:inline distT="0" distB="0" distL="0" distR="0" wp14:anchorId="732E5CF0" wp14:editId="55CFA2E1">
            <wp:extent cx="4389120" cy="1234161"/>
            <wp:effectExtent l="19050" t="19050" r="11430" b="23495"/>
            <wp:docPr id="30" name="Imagem 3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234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7B181" w14:textId="6813CD60" w:rsidR="008D6DCB" w:rsidRPr="00EB422F" w:rsidRDefault="008D6DCB" w:rsidP="00401BD4">
      <w:pPr>
        <w:pStyle w:val="Ttulo"/>
      </w:pPr>
      <w:r w:rsidRPr="00EB422F">
        <w:rPr>
          <w:lang w:eastAsia="pt-BR"/>
        </w:rPr>
        <w:t> </w:t>
      </w:r>
      <w:r w:rsidR="00401BD4">
        <w:t>3</w:t>
      </w:r>
      <w:r w:rsidR="00401BD4" w:rsidRPr="00CB5228">
        <w:t>ª SEMANA</w:t>
      </w:r>
    </w:p>
    <w:p w14:paraId="4224127A" w14:textId="2A46E323" w:rsidR="00C02FAA" w:rsidRPr="00EB422F" w:rsidRDefault="00C81998" w:rsidP="000F2AAD">
      <w:pPr>
        <w:rPr>
          <w:lang w:eastAsia="pt-BR"/>
        </w:rPr>
      </w:pPr>
      <w:r>
        <w:rPr>
          <w:lang w:eastAsia="pt-BR"/>
        </w:rPr>
        <w:t>No dia 16, i</w:t>
      </w:r>
      <w:r w:rsidR="008D6DCB" w:rsidRPr="00EB422F">
        <w:rPr>
          <w:lang w:eastAsia="pt-BR"/>
        </w:rPr>
        <w:t>niciamos o desenvolvimento do "esqueleto" da documentação do projeto, para melhor organização</w:t>
      </w:r>
      <w:r w:rsidR="00405FCC">
        <w:rPr>
          <w:lang w:eastAsia="pt-BR"/>
        </w:rPr>
        <w:t>. Toda a estrutur</w:t>
      </w:r>
      <w:r w:rsidR="00655E23">
        <w:rPr>
          <w:lang w:eastAsia="pt-BR"/>
        </w:rPr>
        <w:t>a de títulos e índices já está feita, basta apenas atualizar com textos e imagens</w:t>
      </w:r>
      <w:r w:rsidR="000F2AAD">
        <w:rPr>
          <w:lang w:eastAsia="pt-BR"/>
        </w:rPr>
        <w:t>.</w:t>
      </w:r>
    </w:p>
    <w:p w14:paraId="2177307F" w14:textId="193B7BAE" w:rsidR="00EF0FEA" w:rsidRPr="00EB422F" w:rsidRDefault="00901466" w:rsidP="000F2AAD">
      <w:pPr>
        <w:ind w:firstLine="0"/>
        <w:jc w:val="center"/>
        <w:rPr>
          <w:noProof/>
        </w:rPr>
      </w:pPr>
      <w:r w:rsidRPr="00EB422F">
        <w:rPr>
          <w:noProof/>
          <w:lang w:eastAsia="pt-BR"/>
        </w:rPr>
        <w:drawing>
          <wp:inline distT="0" distB="0" distL="0" distR="0" wp14:anchorId="6F860091" wp14:editId="290F80A2">
            <wp:extent cx="5760720" cy="3125179"/>
            <wp:effectExtent l="0" t="0" r="0" b="0"/>
            <wp:docPr id="33" name="Imagem 33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F1127" w14:textId="12121A04" w:rsidR="0043047D" w:rsidRPr="00EB422F" w:rsidRDefault="00401BD4" w:rsidP="00401BD4">
      <w:pPr>
        <w:pStyle w:val="Ttulo"/>
      </w:pPr>
      <w:r>
        <w:lastRenderedPageBreak/>
        <w:t>4</w:t>
      </w:r>
      <w:r w:rsidRPr="00CB5228">
        <w:t xml:space="preserve">ª SEMANA </w:t>
      </w:r>
      <w:r w:rsidR="0043047D" w:rsidRPr="00EB422F">
        <w:tab/>
      </w:r>
    </w:p>
    <w:p w14:paraId="265D2021" w14:textId="08B65602" w:rsidR="0079554A" w:rsidRDefault="00D50C1D" w:rsidP="00401BD4">
      <w:r>
        <w:t>No dia 29, o</w:t>
      </w:r>
      <w:r w:rsidR="002227AC">
        <w:t>s d</w:t>
      </w:r>
      <w:r w:rsidR="00614A18" w:rsidRPr="00EB422F">
        <w:t>iagrama</w:t>
      </w:r>
      <w:r w:rsidR="002227AC">
        <w:t>s</w:t>
      </w:r>
      <w:r w:rsidR="00614A18" w:rsidRPr="00EB422F">
        <w:t xml:space="preserve"> de caso de uso</w:t>
      </w:r>
      <w:r w:rsidR="0066121E">
        <w:t xml:space="preserve"> e o diário de bordo</w:t>
      </w:r>
      <w:r w:rsidR="00614A18" w:rsidRPr="00EB422F">
        <w:t xml:space="preserve"> fo</w:t>
      </w:r>
      <w:r w:rsidR="002227AC">
        <w:t>ram</w:t>
      </w:r>
      <w:r w:rsidR="00614A18" w:rsidRPr="00EB422F">
        <w:t xml:space="preserve"> entregue</w:t>
      </w:r>
      <w:r w:rsidR="002227AC">
        <w:t xml:space="preserve">s </w:t>
      </w:r>
      <w:r w:rsidR="00614A18" w:rsidRPr="00EB422F">
        <w:t>e</w:t>
      </w:r>
      <w:r w:rsidR="00F01A91">
        <w:t xml:space="preserve"> a</w:t>
      </w:r>
      <w:r w:rsidR="00335E8B">
        <w:t xml:space="preserve"> </w:t>
      </w:r>
      <w:r w:rsidR="00F01A91">
        <w:t xml:space="preserve">Bianca </w:t>
      </w:r>
      <w:r w:rsidR="00F01A91">
        <w:t>atualizou</w:t>
      </w:r>
      <w:r w:rsidR="00F01A91">
        <w:t xml:space="preserve"> à documentação</w:t>
      </w:r>
    </w:p>
    <w:p w14:paraId="031EE80D" w14:textId="258D9224" w:rsidR="00D50C1D" w:rsidRDefault="00D50C1D" w:rsidP="00401BD4">
      <w:r>
        <w:t>No dia 30, a</w:t>
      </w:r>
      <w:r w:rsidRPr="00D50C1D">
        <w:t xml:space="preserve"> </w:t>
      </w:r>
      <w:r w:rsidRPr="00EB422F">
        <w:t>professora Cintia</w:t>
      </w:r>
      <w:r>
        <w:t xml:space="preserve"> </w:t>
      </w:r>
      <w:r w:rsidR="00F01A91">
        <w:t>retornou os diagramas apont</w:t>
      </w:r>
      <w:r w:rsidR="0062487C">
        <w:t>ando</w:t>
      </w:r>
      <w:r w:rsidR="00F01A91">
        <w:t xml:space="preserve"> algumas correções</w:t>
      </w:r>
      <w:r w:rsidR="0062487C">
        <w:t xml:space="preserve"> e a </w:t>
      </w:r>
      <w:r w:rsidR="00171704">
        <w:t xml:space="preserve">Emanuela listou os concorrentes </w:t>
      </w:r>
      <w:r w:rsidR="0062487C">
        <w:t xml:space="preserve">diretos e indiretos </w:t>
      </w:r>
      <w:r w:rsidR="00171704">
        <w:t>do projeto</w:t>
      </w:r>
      <w:r w:rsidR="0062487C">
        <w:t>:</w:t>
      </w:r>
    </w:p>
    <w:p w14:paraId="1197D7D8" w14:textId="1A5ED9B2" w:rsidR="0062487C" w:rsidRDefault="0062487C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GetNinjas</w:t>
      </w:r>
    </w:p>
    <w:p w14:paraId="7170377E" w14:textId="7A2E0D21" w:rsidR="0036641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99Freelas</w:t>
      </w:r>
    </w:p>
    <w:p w14:paraId="3C7F9A60" w14:textId="57BF0818" w:rsidR="0036641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Workana</w:t>
      </w:r>
    </w:p>
    <w:p w14:paraId="4848C1F9" w14:textId="1C346A9F" w:rsidR="0036641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LinkedIn</w:t>
      </w:r>
      <w:r w:rsidR="0030616F">
        <w:t xml:space="preserve"> </w:t>
      </w:r>
      <w:r w:rsidR="0030616F">
        <w:t>(indireto)</w:t>
      </w:r>
    </w:p>
    <w:p w14:paraId="4F670B07" w14:textId="52B6A396" w:rsidR="00614A18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Fiver</w:t>
      </w:r>
      <w:r w:rsidR="0030616F">
        <w:t xml:space="preserve"> (indireto)</w:t>
      </w:r>
    </w:p>
    <w:p w14:paraId="477B83E3" w14:textId="27113A8F" w:rsidR="0036641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Babysits</w:t>
      </w:r>
      <w:r w:rsidR="0030616F">
        <w:t xml:space="preserve"> </w:t>
      </w:r>
      <w:r w:rsidR="0030616F">
        <w:t>(indireto)</w:t>
      </w:r>
    </w:p>
    <w:p w14:paraId="2EA49A7A" w14:textId="33067FA8" w:rsidR="0036641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Catho</w:t>
      </w:r>
      <w:r w:rsidR="0030616F">
        <w:t xml:space="preserve"> </w:t>
      </w:r>
      <w:r w:rsidR="0030616F">
        <w:t>(indireto)</w:t>
      </w:r>
    </w:p>
    <w:p w14:paraId="631229AE" w14:textId="58892557" w:rsidR="0036641F" w:rsidRPr="00EB422F" w:rsidRDefault="0036641F" w:rsidP="0030616F">
      <w:pPr>
        <w:pStyle w:val="PargrafodaLista"/>
        <w:numPr>
          <w:ilvl w:val="0"/>
          <w:numId w:val="14"/>
        </w:numPr>
        <w:spacing w:line="276" w:lineRule="auto"/>
        <w:ind w:left="720" w:firstLine="180"/>
      </w:pPr>
      <w:r>
        <w:t>Triider</w:t>
      </w:r>
      <w:r w:rsidR="0030616F">
        <w:t xml:space="preserve"> </w:t>
      </w:r>
      <w:r w:rsidR="0030616F">
        <w:t>(indireto)</w:t>
      </w:r>
    </w:p>
    <w:p w14:paraId="2592011D" w14:textId="77777777" w:rsidR="0043047D" w:rsidRDefault="0043047D" w:rsidP="005B4BF1"/>
    <w:p w14:paraId="46F68BEA" w14:textId="77777777" w:rsidR="00E91D92" w:rsidRPr="00EB422F" w:rsidRDefault="00E91D92" w:rsidP="005B4BF1"/>
    <w:p w14:paraId="397FB100" w14:textId="77777777" w:rsidR="00381829" w:rsidRPr="00EB422F" w:rsidRDefault="00381829" w:rsidP="005B4BF1"/>
    <w:p w14:paraId="50BD9A9F" w14:textId="77777777" w:rsidR="00381829" w:rsidRPr="00EB422F" w:rsidRDefault="00381829" w:rsidP="005B4BF1"/>
    <w:p w14:paraId="1551E637" w14:textId="3C88F9B6" w:rsidR="00777ED8" w:rsidRPr="00EB422F" w:rsidRDefault="00777ED8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9" behindDoc="0" locked="0" layoutInCell="1" allowOverlap="1" wp14:anchorId="67C44ABD" wp14:editId="3A146C3C">
            <wp:simplePos x="0" y="0"/>
            <wp:positionH relativeFrom="margin">
              <wp:posOffset>-1071245</wp:posOffset>
            </wp:positionH>
            <wp:positionV relativeFrom="margin">
              <wp:posOffset>-1073150</wp:posOffset>
            </wp:positionV>
            <wp:extent cx="7560000" cy="10695600"/>
            <wp:effectExtent l="0" t="0" r="3175" b="0"/>
            <wp:wrapSquare wrapText="bothSides"/>
            <wp:docPr id="14" name="Imagem 14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mapa de árvore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3752A" w14:textId="161431B8" w:rsidR="00E7640F" w:rsidRPr="00E91D92" w:rsidRDefault="00E7640F" w:rsidP="00272876">
      <w:pPr>
        <w:pStyle w:val="Ttulo"/>
      </w:pPr>
      <w:r w:rsidRPr="00CB5228">
        <w:lastRenderedPageBreak/>
        <w:t>1ª SEMANA</w:t>
      </w:r>
    </w:p>
    <w:p w14:paraId="2856CCC8" w14:textId="4F35B438" w:rsidR="00BB0AFE" w:rsidRPr="00EB422F" w:rsidRDefault="00BB0AFE" w:rsidP="005B4BF1">
      <w:pPr>
        <w:rPr>
          <w:rFonts w:eastAsia="Times New Roman"/>
          <w:color w:val="auto"/>
        </w:rPr>
      </w:pPr>
      <w:r w:rsidRPr="00EB422F">
        <w:t>Na aula do dia 07</w:t>
      </w:r>
      <w:r w:rsidR="002825BE">
        <w:t>,</w:t>
      </w:r>
      <w:r w:rsidRPr="00EB422F">
        <w:t xml:space="preserve"> a prof.ª Cintia nos deu um retorno da correção do diário de bordo com algumas dicas, além de ter tirado algumas dúvidas sobre a documentação e o desenvolvimento dos códigos.</w:t>
      </w:r>
    </w:p>
    <w:p w14:paraId="4754CA10" w14:textId="10E0FC8E" w:rsidR="00BB0AFE" w:rsidRDefault="00BB0AFE" w:rsidP="005B4BF1">
      <w:r w:rsidRPr="00EB422F">
        <w:t>No dia 08</w:t>
      </w:r>
      <w:r w:rsidR="00326B52">
        <w:t>,</w:t>
      </w:r>
      <w:r w:rsidRPr="00EB422F">
        <w:t xml:space="preserve"> </w:t>
      </w:r>
      <w:r w:rsidR="00CE0CA7">
        <w:t>a Emanuela</w:t>
      </w:r>
      <w:r w:rsidRPr="00EB422F">
        <w:t xml:space="preserve"> criou um e</w:t>
      </w:r>
      <w:r w:rsidR="0096335E">
        <w:t>-</w:t>
      </w:r>
      <w:r w:rsidRPr="00EB422F">
        <w:t>mail para o projeto</w:t>
      </w:r>
      <w:r w:rsidR="00CE0CA7">
        <w:t>,</w:t>
      </w:r>
      <w:r w:rsidR="0096335E">
        <w:t xml:space="preserve"> o grupo</w:t>
      </w:r>
      <w:r w:rsidRPr="00EB422F">
        <w:t xml:space="preserve"> discutiu a compra de um pacote de hospedagem (ainda sem decisões concretas) e a criação de redes sociais para maior divulgação do projeto.</w:t>
      </w:r>
    </w:p>
    <w:p w14:paraId="427A9613" w14:textId="52A48D77" w:rsidR="0096335E" w:rsidRPr="0096335E" w:rsidRDefault="00D42C4C" w:rsidP="0096335E">
      <w:pPr>
        <w:ind w:firstLine="0"/>
        <w:jc w:val="center"/>
        <w:rPr>
          <w:color w:val="2D1674"/>
        </w:rPr>
      </w:pPr>
      <w:r>
        <w:rPr>
          <w:color w:val="2D1674"/>
        </w:rPr>
        <w:t>e</w:t>
      </w:r>
      <w:r w:rsidR="0096335E" w:rsidRPr="0096335E">
        <w:rPr>
          <w:color w:val="2D1674"/>
        </w:rPr>
        <w:t>-mail: equipe.jobei@gmail.com</w:t>
      </w:r>
    </w:p>
    <w:p w14:paraId="1254EE5C" w14:textId="1D8A6BF4" w:rsidR="00E03C4D" w:rsidRPr="00EB422F" w:rsidRDefault="00BB0AFE" w:rsidP="00272876">
      <w:r w:rsidRPr="00EB422F">
        <w:t>No dia 09</w:t>
      </w:r>
      <w:r w:rsidR="00326B52">
        <w:t>,</w:t>
      </w:r>
      <w:r w:rsidRPr="00EB422F">
        <w:t xml:space="preserve"> a Bianca adicionou o caderno de sensibilidade</w:t>
      </w:r>
      <w:r w:rsidR="002865A2">
        <w:t xml:space="preserve">, que a Ana </w:t>
      </w:r>
      <w:r w:rsidR="001A45E6">
        <w:t xml:space="preserve">entregou </w:t>
      </w:r>
      <w:r w:rsidR="002865A2">
        <w:t>e</w:t>
      </w:r>
      <w:r w:rsidR="003E5AF7">
        <w:t>m março</w:t>
      </w:r>
      <w:r w:rsidR="001A45E6">
        <w:t xml:space="preserve"> e que</w:t>
      </w:r>
      <w:r w:rsidR="00A16E92">
        <w:t xml:space="preserve"> </w:t>
      </w:r>
      <w:r w:rsidR="002D796B">
        <w:t>a prof.ª Cintia nos retornou junto com a correção do diário de bordo,</w:t>
      </w:r>
      <w:r w:rsidR="001A45E6">
        <w:t xml:space="preserve"> </w:t>
      </w:r>
      <w:r w:rsidR="00A16E92">
        <w:t>e</w:t>
      </w:r>
      <w:r w:rsidR="002865A2">
        <w:t xml:space="preserve"> entregou</w:t>
      </w:r>
      <w:r w:rsidRPr="00EB422F">
        <w:t xml:space="preserve"> ao arquivo da documentação</w:t>
      </w:r>
      <w:r w:rsidR="00A16E92">
        <w:t xml:space="preserve"> atualizado para a avaliação bimestral</w:t>
      </w:r>
      <w:r w:rsidRPr="00EB422F">
        <w:t>.</w:t>
      </w:r>
    </w:p>
    <w:p w14:paraId="602C92DB" w14:textId="24CC8555" w:rsidR="00482A62" w:rsidRPr="00E03C4D" w:rsidRDefault="00E03C4D" w:rsidP="00272876">
      <w:pPr>
        <w:pStyle w:val="Ttulo"/>
      </w:pPr>
      <w:r>
        <w:t>2</w:t>
      </w:r>
      <w:r w:rsidRPr="00CB5228">
        <w:t xml:space="preserve">ª SEMANA </w:t>
      </w:r>
    </w:p>
    <w:p w14:paraId="4E7E7096" w14:textId="24818A6A" w:rsidR="00E03C4D" w:rsidRPr="00EB422F" w:rsidRDefault="00482A62" w:rsidP="00272876">
      <w:r w:rsidRPr="00EB422F">
        <w:t>Essa semana ficou para enviarmos a primeira parte da documentação (introdução, problemática, justificativa, objetivos, metodologia e resultados esperados) e do site</w:t>
      </w:r>
      <w:r w:rsidR="00F3607B">
        <w:t>.</w:t>
      </w:r>
      <w:r w:rsidR="00C74EAA">
        <w:t xml:space="preserve"> </w:t>
      </w:r>
      <w:r w:rsidR="00F3607B">
        <w:t>C</w:t>
      </w:r>
      <w:r w:rsidR="00C74EAA">
        <w:t>omo a Bianca havia entregado na semana anterior</w:t>
      </w:r>
      <w:r w:rsidR="00F3607B">
        <w:t xml:space="preserve">, a equipe aproveitou para fazer mais algumas pesquisas de mercado e concorrência, além de adiantar </w:t>
      </w:r>
      <w:r w:rsidR="00BA5736">
        <w:t>algumas definições</w:t>
      </w:r>
      <w:r w:rsidR="008E1332">
        <w:t xml:space="preserve">, </w:t>
      </w:r>
      <w:r w:rsidR="008E1332" w:rsidRPr="00EB422F">
        <w:t>resultados e gráficos da pesquisa de campo</w:t>
      </w:r>
      <w:r w:rsidR="00BA5736">
        <w:t xml:space="preserve"> na documentação</w:t>
      </w:r>
      <w:r w:rsidRPr="00EB422F">
        <w:t>.</w:t>
      </w:r>
    </w:p>
    <w:p w14:paraId="5523E59E" w14:textId="77777777" w:rsidR="00E03C4D" w:rsidRDefault="00E03C4D" w:rsidP="00272876">
      <w:pPr>
        <w:pStyle w:val="Ttulo"/>
      </w:pPr>
      <w:r>
        <w:t>3</w:t>
      </w:r>
      <w:r w:rsidRPr="00CB5228">
        <w:t>ª SEMANA</w:t>
      </w:r>
    </w:p>
    <w:p w14:paraId="010AD0AB" w14:textId="77777777" w:rsidR="00A8119B" w:rsidRDefault="00A8119B" w:rsidP="005B4BF1">
      <w:r>
        <w:t>No dia 19</w:t>
      </w:r>
      <w:r>
        <w:t xml:space="preserve">, </w:t>
      </w:r>
      <w:r w:rsidR="00B04BA7" w:rsidRPr="00EB422F">
        <w:t>a professora Cintia realizou a devolução da documentação com diversos comentários e dicas</w:t>
      </w:r>
      <w:r w:rsidR="00C046BD">
        <w:t>. Fomos orientadas a refazer</w:t>
      </w:r>
      <w:r w:rsidR="002A477F">
        <w:t xml:space="preserve"> a parte da INTRODUÇÃO e da IMERSÃ</w:t>
      </w:r>
      <w:r w:rsidR="00870195">
        <w:t xml:space="preserve">O. </w:t>
      </w:r>
    </w:p>
    <w:p w14:paraId="2FF040CB" w14:textId="70517BE4" w:rsidR="00B04BA7" w:rsidRPr="00EB422F" w:rsidRDefault="00870195" w:rsidP="005B4BF1">
      <w:pPr>
        <w:rPr>
          <w:rFonts w:eastAsia="Times New Roman"/>
          <w:color w:val="auto"/>
        </w:rPr>
      </w:pPr>
      <w:r>
        <w:t xml:space="preserve">No dia </w:t>
      </w:r>
      <w:r w:rsidR="00A8119B">
        <w:t>20</w:t>
      </w:r>
      <w:r>
        <w:t>,</w:t>
      </w:r>
      <w:r w:rsidR="00B04BA7" w:rsidRPr="00EB422F">
        <w:t xml:space="preserve"> </w:t>
      </w:r>
      <w:r>
        <w:t>a equipe se dividiu</w:t>
      </w:r>
      <w:r w:rsidR="00E725F3">
        <w:t xml:space="preserve"> </w:t>
      </w:r>
      <w:r w:rsidR="00B04BA7" w:rsidRPr="00EB422F">
        <w:t xml:space="preserve">para refazer </w:t>
      </w:r>
      <w:r w:rsidR="00E725F3">
        <w:t>ess</w:t>
      </w:r>
      <w:r w:rsidR="00B04BA7" w:rsidRPr="00EB422F">
        <w:t>a parte</w:t>
      </w:r>
      <w:r w:rsidR="00E725F3">
        <w:t xml:space="preserve"> da documentação nos dias seguintes</w:t>
      </w:r>
      <w:r w:rsidR="00B04BA7" w:rsidRPr="00EB422F">
        <w:t>.</w:t>
      </w:r>
    </w:p>
    <w:p w14:paraId="07F12E1B" w14:textId="32DE1647" w:rsidR="004371BF" w:rsidRPr="00EB422F" w:rsidRDefault="00E03C4D" w:rsidP="00272876">
      <w:pPr>
        <w:pStyle w:val="Ttulo"/>
      </w:pPr>
      <w:r>
        <w:t>4</w:t>
      </w:r>
      <w:r w:rsidRPr="00CB5228">
        <w:t xml:space="preserve">ª SEMANA </w:t>
      </w:r>
    </w:p>
    <w:p w14:paraId="6E631B45" w14:textId="57BB3664" w:rsidR="0067256D" w:rsidRPr="00EB422F" w:rsidRDefault="0067256D" w:rsidP="005B4BF1">
      <w:pPr>
        <w:rPr>
          <w:lang w:eastAsia="pt-BR"/>
        </w:rPr>
      </w:pPr>
      <w:r w:rsidRPr="00EB422F">
        <w:rPr>
          <w:lang w:eastAsia="pt-BR"/>
        </w:rPr>
        <w:t>No dia 2</w:t>
      </w:r>
      <w:r w:rsidR="00CB0488">
        <w:rPr>
          <w:lang w:eastAsia="pt-BR"/>
        </w:rPr>
        <w:t>7</w:t>
      </w:r>
      <w:r w:rsidR="00A8119B">
        <w:rPr>
          <w:lang w:eastAsia="pt-BR"/>
        </w:rPr>
        <w:t>,</w:t>
      </w:r>
      <w:r w:rsidRPr="00EB422F">
        <w:rPr>
          <w:lang w:eastAsia="pt-BR"/>
        </w:rPr>
        <w:t xml:space="preserve"> foi dividido o que cada integrante do grupo deveria fazer</w:t>
      </w:r>
    </w:p>
    <w:p w14:paraId="6B1A1555" w14:textId="77777777" w:rsidR="0067256D" w:rsidRPr="00EB422F" w:rsidRDefault="0067256D" w:rsidP="0093230C">
      <w:pPr>
        <w:pStyle w:val="PargrafodaLista"/>
        <w:numPr>
          <w:ilvl w:val="1"/>
          <w:numId w:val="11"/>
        </w:numPr>
        <w:spacing w:line="276" w:lineRule="auto"/>
        <w:ind w:left="720" w:firstLine="180"/>
        <w:rPr>
          <w:lang w:val="en-US" w:eastAsia="pt-BR"/>
        </w:rPr>
      </w:pPr>
      <w:r w:rsidRPr="00EB422F">
        <w:rPr>
          <w:lang w:val="en-US" w:eastAsia="pt-BR"/>
        </w:rPr>
        <w:t>Ana - atualização da documentação</w:t>
      </w:r>
    </w:p>
    <w:p w14:paraId="62B1540A" w14:textId="77777777" w:rsidR="0067256D" w:rsidRPr="00EB422F" w:rsidRDefault="0067256D" w:rsidP="0093230C">
      <w:pPr>
        <w:pStyle w:val="PargrafodaLista"/>
        <w:numPr>
          <w:ilvl w:val="1"/>
          <w:numId w:val="11"/>
        </w:numPr>
        <w:spacing w:line="276" w:lineRule="auto"/>
        <w:ind w:left="720" w:firstLine="180"/>
        <w:rPr>
          <w:lang w:eastAsia="pt-BR"/>
        </w:rPr>
      </w:pPr>
      <w:r w:rsidRPr="00EB422F">
        <w:rPr>
          <w:lang w:eastAsia="pt-BR"/>
        </w:rPr>
        <w:t>Bianca - gráficos da pesquisa de campo</w:t>
      </w:r>
    </w:p>
    <w:p w14:paraId="47F1EEB5" w14:textId="17B35185" w:rsidR="0067256D" w:rsidRPr="00EB422F" w:rsidRDefault="0067256D" w:rsidP="0093230C">
      <w:pPr>
        <w:pStyle w:val="PargrafodaLista"/>
        <w:numPr>
          <w:ilvl w:val="1"/>
          <w:numId w:val="11"/>
        </w:numPr>
        <w:spacing w:line="276" w:lineRule="auto"/>
        <w:ind w:left="720" w:firstLine="180"/>
        <w:rPr>
          <w:lang w:eastAsia="pt-BR"/>
        </w:rPr>
      </w:pPr>
      <w:r w:rsidRPr="00EB422F">
        <w:rPr>
          <w:lang w:eastAsia="pt-BR"/>
        </w:rPr>
        <w:t>Emanuela - conexão das págin</w:t>
      </w:r>
      <w:r w:rsidR="00556C46">
        <w:rPr>
          <w:lang w:eastAsia="pt-BR"/>
        </w:rPr>
        <w:t>a</w:t>
      </w:r>
      <w:r w:rsidRPr="00EB422F">
        <w:rPr>
          <w:lang w:eastAsia="pt-BR"/>
        </w:rPr>
        <w:t>s de login</w:t>
      </w:r>
    </w:p>
    <w:p w14:paraId="5D6530FC" w14:textId="71D4069A" w:rsidR="009837AD" w:rsidRDefault="0067256D" w:rsidP="00CB0488">
      <w:pPr>
        <w:pStyle w:val="PargrafodaLista"/>
        <w:numPr>
          <w:ilvl w:val="1"/>
          <w:numId w:val="11"/>
        </w:numPr>
        <w:spacing w:line="276" w:lineRule="auto"/>
        <w:ind w:left="720" w:firstLine="180"/>
        <w:rPr>
          <w:lang w:eastAsia="pt-BR"/>
        </w:rPr>
      </w:pPr>
      <w:r w:rsidRPr="00EB422F">
        <w:rPr>
          <w:lang w:eastAsia="pt-BR"/>
        </w:rPr>
        <w:t>Isa – diagrama de afinidades </w:t>
      </w:r>
    </w:p>
    <w:p w14:paraId="71B50BA5" w14:textId="7508F69F" w:rsidR="0067256D" w:rsidRPr="00EB422F" w:rsidRDefault="0067256D" w:rsidP="00CB0488">
      <w:pPr>
        <w:rPr>
          <w:lang w:eastAsia="pt-BR"/>
        </w:rPr>
      </w:pPr>
      <w:r w:rsidRPr="00EB422F">
        <w:rPr>
          <w:lang w:eastAsia="pt-BR"/>
        </w:rPr>
        <w:lastRenderedPageBreak/>
        <w:t> </w:t>
      </w:r>
      <w:r w:rsidR="00CB0488">
        <w:rPr>
          <w:lang w:eastAsia="pt-BR"/>
        </w:rPr>
        <w:t>No dia 29, a</w:t>
      </w:r>
      <w:r w:rsidRPr="00EB422F">
        <w:rPr>
          <w:lang w:eastAsia="pt-BR"/>
        </w:rPr>
        <w:t xml:space="preserve"> Isa compartilhou a paleta de cores do site</w:t>
      </w:r>
      <w:r w:rsidR="00CB0488">
        <w:rPr>
          <w:lang w:eastAsia="pt-BR"/>
        </w:rPr>
        <w:t>:</w:t>
      </w:r>
    </w:p>
    <w:p w14:paraId="078A1DD6" w14:textId="4A76AB3F" w:rsidR="004371BF" w:rsidRDefault="001D02D8" w:rsidP="00CB0488">
      <w:pPr>
        <w:ind w:firstLine="0"/>
        <w:jc w:val="center"/>
      </w:pPr>
      <w:r w:rsidRPr="00EB422F">
        <w:rPr>
          <w:noProof/>
          <w:lang w:eastAsia="pt-BR"/>
        </w:rPr>
        <w:drawing>
          <wp:inline distT="0" distB="0" distL="0" distR="0" wp14:anchorId="736558DB" wp14:editId="416CD284">
            <wp:extent cx="2103120" cy="2103120"/>
            <wp:effectExtent l="0" t="0" r="0" b="0"/>
            <wp:docPr id="34" name="Imagem 34" descr="Gráfico, Gráfico de bol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Gráfico, Gráfico de bol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190B2" w14:textId="77777777" w:rsidR="00CB0488" w:rsidRPr="00EB422F" w:rsidRDefault="00CB0488" w:rsidP="00CB0488">
      <w:pPr>
        <w:rPr>
          <w:lang w:eastAsia="pt-BR"/>
        </w:rPr>
      </w:pPr>
      <w:r>
        <w:rPr>
          <w:lang w:eastAsia="pt-BR"/>
        </w:rPr>
        <w:t xml:space="preserve">No dia 30, </w:t>
      </w:r>
      <w:r w:rsidRPr="00EB422F">
        <w:rPr>
          <w:lang w:eastAsia="pt-BR"/>
        </w:rPr>
        <w:t>"</w:t>
      </w:r>
      <w:r>
        <w:rPr>
          <w:lang w:eastAsia="pt-BR"/>
        </w:rPr>
        <w:t>f</w:t>
      </w:r>
      <w:r w:rsidRPr="00EB422F">
        <w:rPr>
          <w:lang w:eastAsia="pt-BR"/>
        </w:rPr>
        <w:t>echamos" o formulário da pesquisa de campo, de forma que não</w:t>
      </w:r>
      <w:r>
        <w:rPr>
          <w:lang w:eastAsia="pt-BR"/>
        </w:rPr>
        <w:t xml:space="preserve"> serão</w:t>
      </w:r>
      <w:r w:rsidRPr="00EB422F">
        <w:rPr>
          <w:lang w:eastAsia="pt-BR"/>
        </w:rPr>
        <w:t xml:space="preserve"> aceita</w:t>
      </w:r>
      <w:r>
        <w:rPr>
          <w:lang w:eastAsia="pt-BR"/>
        </w:rPr>
        <w:t>s</w:t>
      </w:r>
      <w:r w:rsidRPr="00EB422F">
        <w:rPr>
          <w:lang w:eastAsia="pt-BR"/>
        </w:rPr>
        <w:t xml:space="preserve"> mais respostas</w:t>
      </w:r>
      <w:r>
        <w:rPr>
          <w:lang w:eastAsia="pt-BR"/>
        </w:rPr>
        <w:t>. Essa pesquisa obteve um total de 146 respostas.</w:t>
      </w:r>
    </w:p>
    <w:p w14:paraId="26359353" w14:textId="77777777" w:rsidR="00CB0488" w:rsidRPr="00EB422F" w:rsidRDefault="00CB0488" w:rsidP="005B4BF1"/>
    <w:p w14:paraId="48408DD8" w14:textId="77777777" w:rsidR="000819EB" w:rsidRPr="00EB422F" w:rsidRDefault="000819EB" w:rsidP="005B4BF1"/>
    <w:p w14:paraId="6ECD391E" w14:textId="77777777" w:rsidR="00BB0AFE" w:rsidRPr="00EB422F" w:rsidRDefault="00BB0AFE" w:rsidP="005B4BF1"/>
    <w:p w14:paraId="12293F05" w14:textId="5EC42015" w:rsidR="00BB0AFE" w:rsidRPr="00EB422F" w:rsidRDefault="00BB0AFE" w:rsidP="005B4BF1">
      <w:r w:rsidRPr="00EB422F">
        <w:br w:type="page"/>
      </w:r>
    </w:p>
    <w:p w14:paraId="31BF9956" w14:textId="74267C3A" w:rsidR="00361F8F" w:rsidRPr="00EB422F" w:rsidRDefault="00361F8F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8" behindDoc="0" locked="0" layoutInCell="1" allowOverlap="1" wp14:anchorId="4416F54D" wp14:editId="7007FCCC">
            <wp:simplePos x="0" y="0"/>
            <wp:positionH relativeFrom="margin">
              <wp:posOffset>-1072515</wp:posOffset>
            </wp:positionH>
            <wp:positionV relativeFrom="margin">
              <wp:posOffset>-1074420</wp:posOffset>
            </wp:positionV>
            <wp:extent cx="7560000" cy="10695600"/>
            <wp:effectExtent l="0" t="0" r="3175" b="0"/>
            <wp:wrapSquare wrapText="bothSides"/>
            <wp:docPr id="18" name="Imagem 18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Gráfico, Gráfico de mapa de árvore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3D887" w14:textId="1B2F5035" w:rsidR="00E7640F" w:rsidRPr="00E03C4D" w:rsidRDefault="00E7640F" w:rsidP="00646BE3">
      <w:pPr>
        <w:pStyle w:val="Ttulo"/>
      </w:pPr>
      <w:r w:rsidRPr="00CB5228">
        <w:lastRenderedPageBreak/>
        <w:t>1ª SEMANA</w:t>
      </w:r>
    </w:p>
    <w:p w14:paraId="186320A3" w14:textId="4C9E6641" w:rsidR="00EE19A3" w:rsidRPr="00EB422F" w:rsidRDefault="00EE19A3" w:rsidP="00646BE3">
      <w:r w:rsidRPr="00EB422F">
        <w:t>Nos dias 03 e 04</w:t>
      </w:r>
      <w:r w:rsidR="005C0A4B">
        <w:t xml:space="preserve">, </w:t>
      </w:r>
      <w:r w:rsidRPr="00EB422F">
        <w:t xml:space="preserve">a </w:t>
      </w:r>
      <w:r w:rsidR="00D860F9">
        <w:t>Emanuela</w:t>
      </w:r>
      <w:r w:rsidRPr="00EB422F">
        <w:t xml:space="preserve"> colocou as partes que temos do site em uma hospedagem gratuita pelo awardspace.com, o site poderá ser visualizado pelo link</w:t>
      </w:r>
      <w:r w:rsidR="002937E6">
        <w:t xml:space="preserve">: </w:t>
      </w:r>
      <w:r w:rsidRPr="00EB422F">
        <w:t xml:space="preserve">  </w:t>
      </w:r>
      <w:r w:rsidRPr="002937E6">
        <w:rPr>
          <w:rFonts w:asciiTheme="majorHAnsi" w:hAnsiTheme="majorHAnsi" w:cstheme="majorHAnsi"/>
        </w:rPr>
        <w:t>http://jobei.atwebpages.com/</w:t>
      </w:r>
      <w:r w:rsidR="005C0A4B">
        <w:rPr>
          <w:rStyle w:val="Hyperlink"/>
          <w:rFonts w:asciiTheme="majorHAnsi" w:hAnsiTheme="majorHAnsi" w:cstheme="majorHAnsi"/>
        </w:rPr>
        <w:t xml:space="preserve">. </w:t>
      </w:r>
    </w:p>
    <w:p w14:paraId="50FE76AD" w14:textId="65098FA5" w:rsidR="0080083B" w:rsidRPr="00EB422F" w:rsidRDefault="0080083B" w:rsidP="002937E6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21EB8187" wp14:editId="1A8C9AE0">
            <wp:extent cx="5029200" cy="2832143"/>
            <wp:effectExtent l="0" t="0" r="0" b="6350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2079" w14:textId="7FF0BA0F" w:rsidR="0080083B" w:rsidRPr="00EB422F" w:rsidRDefault="0080083B" w:rsidP="006F7D4A">
      <w:r w:rsidRPr="00EB422F">
        <w:t> </w:t>
      </w:r>
      <w:r w:rsidR="00D860F9">
        <w:t>No dia 05, a</w:t>
      </w:r>
      <w:r w:rsidRPr="00EB422F">
        <w:t xml:space="preserve"> Bianca transformou as respostas da pesquisa de campo em diagramas para colocarmos na documentação e adicionou as páginas de login, cadastro e recuperação de senha (ainda sem funcionamento) ao código do site</w:t>
      </w:r>
    </w:p>
    <w:p w14:paraId="46898637" w14:textId="28F1C954" w:rsidR="0080083B" w:rsidRPr="00EB422F" w:rsidRDefault="0080083B" w:rsidP="006F7D4A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18D57BE3" wp14:editId="472ECEA8">
            <wp:extent cx="5029200" cy="2346960"/>
            <wp:effectExtent l="0" t="0" r="0" b="0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F4C0F" w14:textId="77777777" w:rsidR="00C95F90" w:rsidRPr="00EB422F" w:rsidRDefault="00C95F90" w:rsidP="005B4BF1"/>
    <w:p w14:paraId="4B7BC57D" w14:textId="77777777" w:rsidR="00C95F90" w:rsidRPr="00EB422F" w:rsidRDefault="00C95F90" w:rsidP="005B4BF1"/>
    <w:p w14:paraId="17635B60" w14:textId="78E100A5" w:rsidR="00C503CF" w:rsidRDefault="00B7738A" w:rsidP="00D860F9">
      <w:pPr>
        <w:pStyle w:val="Ttulo"/>
      </w:pPr>
      <w:r>
        <w:lastRenderedPageBreak/>
        <w:t>2</w:t>
      </w:r>
      <w:r w:rsidRPr="00CB5228">
        <w:t xml:space="preserve">ª SEMANA </w:t>
      </w:r>
    </w:p>
    <w:p w14:paraId="2EEFF05D" w14:textId="5B4F3D57" w:rsidR="0035579A" w:rsidRPr="00EB422F" w:rsidRDefault="0035579A" w:rsidP="00F672D9">
      <w:r w:rsidRPr="00EB422F">
        <w:t xml:space="preserve">A equipe não interagiu muito com o </w:t>
      </w:r>
      <w:r w:rsidR="00F672D9">
        <w:t>projeto</w:t>
      </w:r>
      <w:r w:rsidRPr="00EB422F">
        <w:t xml:space="preserve">, pois esta </w:t>
      </w:r>
      <w:r w:rsidR="00F672D9" w:rsidRPr="00EB422F">
        <w:t>semana</w:t>
      </w:r>
      <w:r w:rsidR="00F672D9" w:rsidRPr="00EB422F">
        <w:t xml:space="preserve"> </w:t>
      </w:r>
      <w:r w:rsidR="00F672D9">
        <w:t>foi</w:t>
      </w:r>
      <w:r w:rsidRPr="00EB422F">
        <w:t xml:space="preserve"> dedicada a</w:t>
      </w:r>
      <w:r w:rsidR="00F672D9">
        <w:t>os eventos online da</w:t>
      </w:r>
      <w:r w:rsidRPr="00EB422F">
        <w:t xml:space="preserve"> Semana Paulo Freire e tiramos esse tempo para relaxar e participar das atividades e jogos temáticos.</w:t>
      </w:r>
    </w:p>
    <w:p w14:paraId="0C8178E2" w14:textId="33B8AA81" w:rsidR="00C503CF" w:rsidRPr="00EB422F" w:rsidRDefault="003B3DE8" w:rsidP="00CF2A3B">
      <w:r>
        <w:t xml:space="preserve">No dia </w:t>
      </w:r>
      <w:r w:rsidR="002C5B10">
        <w:t>12, o</w:t>
      </w:r>
      <w:r w:rsidR="00C503CF" w:rsidRPr="00EB422F">
        <w:t xml:space="preserve"> site foi </w:t>
      </w:r>
      <w:r w:rsidR="002C5B10">
        <w:t xml:space="preserve">carregado para </w:t>
      </w:r>
      <w:r w:rsidR="00C503CF" w:rsidRPr="00EB422F">
        <w:t>na hospedagem,</w:t>
      </w:r>
      <w:r w:rsidR="002C5B10">
        <w:t xml:space="preserve"> foram </w:t>
      </w:r>
      <w:r w:rsidR="00820F68">
        <w:t xml:space="preserve">incluídas </w:t>
      </w:r>
      <w:r w:rsidR="00C503CF" w:rsidRPr="00EB422F">
        <w:t xml:space="preserve">as páginas de cadastro e login e </w:t>
      </w:r>
      <w:r w:rsidR="00CF2A3B">
        <w:t xml:space="preserve">foram criadas </w:t>
      </w:r>
      <w:r w:rsidR="00820F68">
        <w:t>as páginas de recuperação de senha</w:t>
      </w:r>
      <w:r w:rsidR="00362280">
        <w:t>;</w:t>
      </w:r>
    </w:p>
    <w:p w14:paraId="5E071FAF" w14:textId="45E6819C" w:rsidR="00C503CF" w:rsidRPr="00EB422F" w:rsidRDefault="00C503CF" w:rsidP="00362280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118AF556" wp14:editId="2EA241E2">
            <wp:extent cx="5029200" cy="2170701"/>
            <wp:effectExtent l="0" t="0" r="0" b="1270"/>
            <wp:docPr id="39" name="Imagem 39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78" t="21760" r="17366" b="16297"/>
                    <a:stretch/>
                  </pic:blipFill>
                  <pic:spPr bwMode="auto">
                    <a:xfrm>
                      <a:off x="0" y="0"/>
                      <a:ext cx="5029200" cy="217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7582" w14:textId="5FAB9E36" w:rsidR="00C503CF" w:rsidRPr="00EB422F" w:rsidRDefault="00C503CF" w:rsidP="00CF2A3B">
      <w:r w:rsidRPr="00EB422F">
        <w:t> </w:t>
      </w:r>
      <w:r w:rsidR="0034045C" w:rsidRPr="00EB422F">
        <w:t>Ocorre um processo de validação via e</w:t>
      </w:r>
      <w:r w:rsidR="00CA5A65">
        <w:t>-</w:t>
      </w:r>
      <w:r w:rsidR="0034045C" w:rsidRPr="00EB422F">
        <w:t>mail, onde o usuário informa o próprio e</w:t>
      </w:r>
      <w:r w:rsidR="00CA5A65">
        <w:t>-</w:t>
      </w:r>
      <w:r w:rsidR="0034045C" w:rsidRPr="00EB422F">
        <w:t xml:space="preserve">mail (cadastrado) e recebe uma mensagem do bot da </w:t>
      </w:r>
      <w:r w:rsidR="009210EB">
        <w:t>J</w:t>
      </w:r>
      <w:r w:rsidR="0034045C" w:rsidRPr="00EB422F">
        <w:t>obei com alguns avisos/informações e o link para a página de alteração de senha</w:t>
      </w:r>
    </w:p>
    <w:p w14:paraId="0043DC83" w14:textId="14C1D294" w:rsidR="00C503CF" w:rsidRPr="00EB422F" w:rsidRDefault="00C503CF" w:rsidP="00CF2A3B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1AF28EF4" wp14:editId="49E83B01">
            <wp:extent cx="5029200" cy="2219294"/>
            <wp:effectExtent l="0" t="0" r="0" b="0"/>
            <wp:docPr id="38" name="Imagem 3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1" t="22749" r="18200" b="15721"/>
                    <a:stretch/>
                  </pic:blipFill>
                  <pic:spPr bwMode="auto">
                    <a:xfrm>
                      <a:off x="0" y="0"/>
                      <a:ext cx="5029200" cy="221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8BFD2" w14:textId="3FC29F99" w:rsidR="00C503CF" w:rsidRPr="00EB422F" w:rsidRDefault="00C503CF" w:rsidP="005B4BF1">
      <w:pPr>
        <w:pStyle w:val="NormalWeb"/>
      </w:pPr>
      <w:r w:rsidRPr="00EB422F">
        <w:t> </w:t>
      </w:r>
    </w:p>
    <w:p w14:paraId="042FD346" w14:textId="77777777" w:rsidR="0097244B" w:rsidRPr="00EB422F" w:rsidRDefault="0097244B" w:rsidP="005B4BF1">
      <w:pPr>
        <w:pStyle w:val="NormalWeb"/>
      </w:pPr>
    </w:p>
    <w:p w14:paraId="664F70A3" w14:textId="77777777" w:rsidR="0097244B" w:rsidRPr="00EB422F" w:rsidRDefault="0097244B" w:rsidP="005B4BF1">
      <w:pPr>
        <w:pStyle w:val="NormalWeb"/>
      </w:pPr>
    </w:p>
    <w:p w14:paraId="6AE2A310" w14:textId="77777777" w:rsidR="00B7738A" w:rsidRDefault="00B7738A" w:rsidP="0035579A">
      <w:pPr>
        <w:pStyle w:val="Ttulo"/>
      </w:pPr>
      <w:r>
        <w:lastRenderedPageBreak/>
        <w:t>3</w:t>
      </w:r>
      <w:r w:rsidRPr="00CB5228">
        <w:t>ª SEMANA</w:t>
      </w:r>
    </w:p>
    <w:p w14:paraId="57EDC3FC" w14:textId="46354FB8" w:rsidR="00161821" w:rsidRPr="00EB422F" w:rsidRDefault="009210EB" w:rsidP="00453441">
      <w:r>
        <w:t xml:space="preserve">No dia </w:t>
      </w:r>
      <w:r w:rsidR="007274F0">
        <w:t>13,</w:t>
      </w:r>
      <w:r>
        <w:t xml:space="preserve"> a</w:t>
      </w:r>
      <w:r w:rsidR="00161821" w:rsidRPr="00EB422F">
        <w:t xml:space="preserve"> Isa fez o diagrama de afinidades</w:t>
      </w:r>
      <w:r w:rsidR="007274F0">
        <w:t xml:space="preserve"> e no dia 20 </w:t>
      </w:r>
      <w:r w:rsidR="007274F0" w:rsidRPr="00EB422F">
        <w:t>ocorreu a entrega dos diagramas, no próp</w:t>
      </w:r>
      <w:r w:rsidR="007274F0">
        <w:t>r</w:t>
      </w:r>
      <w:r w:rsidR="007274F0" w:rsidRPr="00EB422F">
        <w:t>io canal</w:t>
      </w:r>
      <w:r w:rsidR="00453441">
        <w:t xml:space="preserve"> da equipe</w:t>
      </w:r>
      <w:r w:rsidR="007274F0" w:rsidRPr="00EB422F">
        <w:t xml:space="preserve"> voltado a</w:t>
      </w:r>
      <w:r w:rsidR="00453441">
        <w:t>o Design Thinking.</w:t>
      </w:r>
      <w:r w:rsidR="00161821" w:rsidRPr="00EB422F">
        <w:t> </w:t>
      </w:r>
    </w:p>
    <w:p w14:paraId="57847FC6" w14:textId="2EE85948" w:rsidR="00161821" w:rsidRPr="00EB422F" w:rsidRDefault="00161821" w:rsidP="009210EB">
      <w:pPr>
        <w:pStyle w:val="NormalWeb"/>
        <w:jc w:val="center"/>
      </w:pPr>
      <w:r w:rsidRPr="00EB422F">
        <w:rPr>
          <w:noProof/>
        </w:rPr>
        <w:drawing>
          <wp:inline distT="0" distB="0" distL="0" distR="0" wp14:anchorId="7A3C11B1" wp14:editId="251EEFF5">
            <wp:extent cx="5391150" cy="3028950"/>
            <wp:effectExtent l="0" t="0" r="0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4621" w14:textId="11E3CF6F" w:rsidR="007E7DB5" w:rsidRDefault="00161821" w:rsidP="00453441">
      <w:pPr>
        <w:pStyle w:val="Ttulo"/>
      </w:pPr>
      <w:r w:rsidRPr="00EB422F">
        <w:t> </w:t>
      </w:r>
      <w:r w:rsidR="007E7DB5">
        <w:t>4</w:t>
      </w:r>
      <w:r w:rsidR="007E7DB5" w:rsidRPr="00CB5228">
        <w:t xml:space="preserve">ª SEMANA </w:t>
      </w:r>
    </w:p>
    <w:p w14:paraId="3ADB7495" w14:textId="33364AAE" w:rsidR="00594B37" w:rsidRPr="00EB422F" w:rsidRDefault="00594B37" w:rsidP="00453441">
      <w:r w:rsidRPr="00EB422F">
        <w:t xml:space="preserve">No dia 25, a Manu revisou e enviou as páginas de conexão e já </w:t>
      </w:r>
      <w:r w:rsidR="00453441" w:rsidRPr="00EB422F">
        <w:t>as colocou</w:t>
      </w:r>
      <w:r w:rsidRPr="00EB422F">
        <w:t xml:space="preserve"> para funcionar na hospedagem.</w:t>
      </w:r>
    </w:p>
    <w:p w14:paraId="7609C63B" w14:textId="205F48E9" w:rsidR="00594B37" w:rsidRDefault="00594B37" w:rsidP="00F4566B">
      <w:pPr>
        <w:ind w:firstLine="0"/>
      </w:pPr>
      <w:r w:rsidRPr="00A30EF3">
        <w:rPr>
          <w:b/>
          <w:bCs/>
        </w:rPr>
        <w:t> </w:t>
      </w:r>
      <w:r w:rsidR="00A30EF3" w:rsidRPr="00A30EF3">
        <w:rPr>
          <w:b/>
          <w:bCs/>
        </w:rPr>
        <w:t>OBS.:</w:t>
      </w:r>
      <w:r w:rsidRPr="00EB422F">
        <w:t xml:space="preserve"> Ainda não desenvolvemos a modelagem do banco de dados nem conectamos ao site ou validamos as informações, </w:t>
      </w:r>
      <w:r w:rsidR="00A30EF3">
        <w:t>todos os</w:t>
      </w:r>
      <w:r w:rsidR="00A30EF3" w:rsidRPr="00EB422F">
        <w:t xml:space="preserve"> </w:t>
      </w:r>
      <w:r w:rsidRPr="00EB422F">
        <w:t xml:space="preserve">usuários </w:t>
      </w:r>
      <w:r w:rsidR="00A30EF3">
        <w:t xml:space="preserve">cadastrados até o momento </w:t>
      </w:r>
      <w:r w:rsidR="00F4176B">
        <w:t>servem apenas como</w:t>
      </w:r>
      <w:r w:rsidRPr="00EB422F">
        <w:t xml:space="preserve"> testes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2610"/>
        <w:gridCol w:w="2790"/>
      </w:tblGrid>
      <w:tr w:rsidR="00A02FF7" w14:paraId="60DD4102" w14:textId="77777777" w:rsidTr="00A87025">
        <w:trPr>
          <w:jc w:val="center"/>
        </w:trPr>
        <w:tc>
          <w:tcPr>
            <w:tcW w:w="1795" w:type="dxa"/>
            <w:vAlign w:val="center"/>
          </w:tcPr>
          <w:p w14:paraId="6C0DA7A8" w14:textId="2B166B6D" w:rsidR="00A02FF7" w:rsidRPr="00A87025" w:rsidRDefault="00977FE0" w:rsidP="00977FE0">
            <w:pPr>
              <w:spacing w:before="240"/>
              <w:ind w:firstLine="0"/>
              <w:jc w:val="left"/>
              <w:rPr>
                <w:b/>
                <w:bCs/>
                <w:sz w:val="22"/>
                <w:szCs w:val="20"/>
              </w:rPr>
            </w:pPr>
            <w:r w:rsidRPr="00A87025">
              <w:rPr>
                <w:b/>
                <w:bCs/>
                <w:sz w:val="22"/>
                <w:szCs w:val="20"/>
              </w:rPr>
              <w:t>Usuário</w:t>
            </w:r>
          </w:p>
        </w:tc>
        <w:tc>
          <w:tcPr>
            <w:tcW w:w="2610" w:type="dxa"/>
            <w:vAlign w:val="center"/>
          </w:tcPr>
          <w:p w14:paraId="62E5DA2E" w14:textId="3326898E" w:rsidR="00A02FF7" w:rsidRPr="00A87025" w:rsidRDefault="00977FE0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C</w:t>
            </w:r>
            <w:r w:rsidR="00A02FF7" w:rsidRPr="00A87025">
              <w:rPr>
                <w:sz w:val="22"/>
                <w:szCs w:val="20"/>
              </w:rPr>
              <w:t>omum</w:t>
            </w:r>
          </w:p>
        </w:tc>
        <w:tc>
          <w:tcPr>
            <w:tcW w:w="2790" w:type="dxa"/>
            <w:vAlign w:val="center"/>
          </w:tcPr>
          <w:p w14:paraId="26F0042F" w14:textId="4E91182E" w:rsidR="00A02FF7" w:rsidRPr="00A87025" w:rsidRDefault="00977FE0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Administrativo</w:t>
            </w:r>
          </w:p>
        </w:tc>
      </w:tr>
      <w:tr w:rsidR="00A02FF7" w14:paraId="03A3AD08" w14:textId="77777777" w:rsidTr="00A87025">
        <w:trPr>
          <w:jc w:val="center"/>
        </w:trPr>
        <w:tc>
          <w:tcPr>
            <w:tcW w:w="1795" w:type="dxa"/>
            <w:vAlign w:val="center"/>
          </w:tcPr>
          <w:p w14:paraId="2313E3F0" w14:textId="7104C90C" w:rsidR="00A02FF7" w:rsidRPr="00A87025" w:rsidRDefault="00A02FF7" w:rsidP="00977FE0">
            <w:pPr>
              <w:spacing w:before="240"/>
              <w:ind w:firstLine="0"/>
              <w:jc w:val="left"/>
              <w:rPr>
                <w:b/>
                <w:bCs/>
                <w:sz w:val="22"/>
                <w:szCs w:val="20"/>
              </w:rPr>
            </w:pPr>
            <w:r w:rsidRPr="00A87025">
              <w:rPr>
                <w:b/>
                <w:bCs/>
                <w:sz w:val="22"/>
                <w:szCs w:val="20"/>
              </w:rPr>
              <w:t>Login</w:t>
            </w:r>
          </w:p>
        </w:tc>
        <w:tc>
          <w:tcPr>
            <w:tcW w:w="2610" w:type="dxa"/>
            <w:vAlign w:val="center"/>
          </w:tcPr>
          <w:p w14:paraId="4D1C2B7A" w14:textId="344F0CB8" w:rsidR="00A02FF7" w:rsidRPr="00A87025" w:rsidRDefault="00F85507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user@email.com</w:t>
            </w:r>
          </w:p>
        </w:tc>
        <w:tc>
          <w:tcPr>
            <w:tcW w:w="2790" w:type="dxa"/>
            <w:vAlign w:val="center"/>
          </w:tcPr>
          <w:p w14:paraId="4CBCD77D" w14:textId="528CF87E" w:rsidR="00A02FF7" w:rsidRPr="00A87025" w:rsidRDefault="00F85507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admin@email.com</w:t>
            </w:r>
          </w:p>
        </w:tc>
      </w:tr>
      <w:tr w:rsidR="00A02FF7" w14:paraId="7FDCC614" w14:textId="77777777" w:rsidTr="00A87025">
        <w:trPr>
          <w:jc w:val="center"/>
        </w:trPr>
        <w:tc>
          <w:tcPr>
            <w:tcW w:w="1795" w:type="dxa"/>
            <w:vAlign w:val="center"/>
          </w:tcPr>
          <w:p w14:paraId="3931BE7C" w14:textId="7BFCABA3" w:rsidR="00A02FF7" w:rsidRPr="00A87025" w:rsidRDefault="00A02FF7" w:rsidP="00977FE0">
            <w:pPr>
              <w:spacing w:before="240"/>
              <w:ind w:firstLine="0"/>
              <w:jc w:val="left"/>
              <w:rPr>
                <w:b/>
                <w:bCs/>
                <w:sz w:val="22"/>
                <w:szCs w:val="20"/>
              </w:rPr>
            </w:pPr>
            <w:r w:rsidRPr="00A87025">
              <w:rPr>
                <w:b/>
                <w:bCs/>
                <w:sz w:val="22"/>
                <w:szCs w:val="20"/>
              </w:rPr>
              <w:t>Senha</w:t>
            </w:r>
          </w:p>
        </w:tc>
        <w:tc>
          <w:tcPr>
            <w:tcW w:w="2610" w:type="dxa"/>
            <w:vAlign w:val="center"/>
          </w:tcPr>
          <w:p w14:paraId="446565D3" w14:textId="00796589" w:rsidR="00A02FF7" w:rsidRPr="00A87025" w:rsidRDefault="00F85507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eu1234</w:t>
            </w:r>
          </w:p>
        </w:tc>
        <w:tc>
          <w:tcPr>
            <w:tcW w:w="2790" w:type="dxa"/>
            <w:vAlign w:val="center"/>
          </w:tcPr>
          <w:p w14:paraId="01003423" w14:textId="0704B608" w:rsidR="00A02FF7" w:rsidRPr="00A87025" w:rsidRDefault="00F85507" w:rsidP="00977FE0">
            <w:pPr>
              <w:spacing w:before="240"/>
              <w:ind w:firstLine="0"/>
              <w:jc w:val="left"/>
              <w:rPr>
                <w:sz w:val="22"/>
                <w:szCs w:val="20"/>
              </w:rPr>
            </w:pPr>
            <w:r w:rsidRPr="00A87025">
              <w:rPr>
                <w:sz w:val="22"/>
                <w:szCs w:val="20"/>
              </w:rPr>
              <w:t>jobei2021</w:t>
            </w:r>
          </w:p>
        </w:tc>
      </w:tr>
    </w:tbl>
    <w:p w14:paraId="761FAA03" w14:textId="37CA19A5" w:rsidR="00920054" w:rsidRDefault="00920054" w:rsidP="00F85507">
      <w:pPr>
        <w:ind w:firstLine="0"/>
      </w:pPr>
    </w:p>
    <w:p w14:paraId="2970E9F7" w14:textId="6F8B05E8" w:rsidR="00BE1E9E" w:rsidRPr="00EB422F" w:rsidRDefault="00594B37" w:rsidP="00781FAD">
      <w:r w:rsidRPr="00EB422F">
        <w:t xml:space="preserve">No dia 27, a Bianca ficou responsável pelo gerenciamento da hospedagem e criou páginas diferentes para um usuário que não é cadastrado e um usuário comum cadastrado: </w:t>
      </w:r>
    </w:p>
    <w:p w14:paraId="400F3455" w14:textId="7BF4686A" w:rsidR="00F24C4E" w:rsidRPr="00EB422F" w:rsidRDefault="00EA61C6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7" behindDoc="0" locked="0" layoutInCell="1" allowOverlap="1" wp14:anchorId="60C686D5" wp14:editId="38D0F122">
            <wp:simplePos x="0" y="0"/>
            <wp:positionH relativeFrom="margin">
              <wp:posOffset>-1081405</wp:posOffset>
            </wp:positionH>
            <wp:positionV relativeFrom="margin">
              <wp:posOffset>-1075055</wp:posOffset>
            </wp:positionV>
            <wp:extent cx="7560000" cy="10695600"/>
            <wp:effectExtent l="0" t="0" r="3175" b="0"/>
            <wp:wrapSquare wrapText="bothSides"/>
            <wp:docPr id="17" name="Imagem 17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Gráfico, Gráfico de mapa de árvore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3B07B" w14:textId="3A78853B" w:rsidR="00E7640F" w:rsidRPr="007E7DB5" w:rsidRDefault="00E7640F" w:rsidP="00781FAD">
      <w:pPr>
        <w:pStyle w:val="Ttulo"/>
      </w:pPr>
      <w:r w:rsidRPr="00CB5228">
        <w:lastRenderedPageBreak/>
        <w:t>1ª SEMANA</w:t>
      </w:r>
    </w:p>
    <w:p w14:paraId="364B07D0" w14:textId="667E0813" w:rsidR="00A76EFB" w:rsidRPr="00EB422F" w:rsidRDefault="00A76EFB" w:rsidP="004F4FB6">
      <w:r w:rsidRPr="00EB422F">
        <w:t>Nessa semana, o grupo focou no desenvolvimento e na correção da documentação.</w:t>
      </w:r>
    </w:p>
    <w:p w14:paraId="105E5F47" w14:textId="358E94A4" w:rsidR="00A76EFB" w:rsidRPr="00EB422F" w:rsidRDefault="00A76EFB" w:rsidP="001D6205">
      <w:r w:rsidRPr="00EB422F">
        <w:t xml:space="preserve">No dia </w:t>
      </w:r>
      <w:r w:rsidR="004F4FB6">
        <w:t>0</w:t>
      </w:r>
      <w:r w:rsidRPr="00EB422F">
        <w:t xml:space="preserve">1, a Bianca adicionou uma tabela de planos/preços no index principal </w:t>
      </w:r>
      <w:r w:rsidR="007A3082">
        <w:t xml:space="preserve">do site </w:t>
      </w:r>
      <w:r w:rsidRPr="00EB422F">
        <w:t>e</w:t>
      </w:r>
      <w:r w:rsidR="007A3082">
        <w:t>, na documentação,</w:t>
      </w:r>
      <w:r w:rsidRPr="00EB422F">
        <w:t xml:space="preserve"> um quadro com as sugestões e opiniões mais relevantes obtidas na pesquisa de campo</w:t>
      </w:r>
      <w:r w:rsidR="007A3082">
        <w:t>.</w:t>
      </w:r>
    </w:p>
    <w:p w14:paraId="0F79D733" w14:textId="77777777" w:rsidR="00A76EFB" w:rsidRPr="001D6205" w:rsidRDefault="00A76EFB" w:rsidP="001D6205">
      <w:pPr>
        <w:spacing w:after="0"/>
        <w:ind w:firstLine="0"/>
        <w:jc w:val="center"/>
        <w:rPr>
          <w:sz w:val="22"/>
          <w:szCs w:val="20"/>
        </w:rPr>
      </w:pPr>
      <w:r w:rsidRPr="001D6205">
        <w:rPr>
          <w:sz w:val="22"/>
          <w:szCs w:val="20"/>
        </w:rPr>
        <w:t>Tabela de preços</w:t>
      </w:r>
    </w:p>
    <w:p w14:paraId="5041800A" w14:textId="16D59A10" w:rsidR="00A76EFB" w:rsidRPr="00EB422F" w:rsidRDefault="00A76EFB" w:rsidP="001D6205">
      <w:pPr>
        <w:pStyle w:val="NormalWeb"/>
        <w:spacing w:before="0" w:beforeAutospacing="0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422CE057" wp14:editId="276176A4">
            <wp:extent cx="4974269" cy="1257977"/>
            <wp:effectExtent l="0" t="0" r="0" b="0"/>
            <wp:docPr id="46" name="Imagem 46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Aplicativo, Teams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3" t="8842" r="6795" b="56471"/>
                    <a:stretch/>
                  </pic:blipFill>
                  <pic:spPr bwMode="auto">
                    <a:xfrm>
                      <a:off x="0" y="0"/>
                      <a:ext cx="4976815" cy="125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9E887" w14:textId="1F9C8A16" w:rsidR="00A76EFB" w:rsidRPr="00EB422F" w:rsidRDefault="00A76EFB" w:rsidP="00F4566B">
      <w:pPr>
        <w:ind w:firstLine="0"/>
      </w:pPr>
      <w:r w:rsidRPr="00F4566B">
        <w:rPr>
          <w:b/>
          <w:bCs/>
        </w:rPr>
        <w:t>O</w:t>
      </w:r>
      <w:r w:rsidR="00F4566B" w:rsidRPr="00F4566B">
        <w:rPr>
          <w:b/>
          <w:bCs/>
        </w:rPr>
        <w:t>BS.:</w:t>
      </w:r>
      <w:r w:rsidR="00F4566B">
        <w:t xml:space="preserve"> o</w:t>
      </w:r>
      <w:r w:rsidRPr="00EB422F">
        <w:t>s valores foram discutidos na semana anterior com base em outras aplicações</w:t>
      </w:r>
      <w:r w:rsidR="00F4566B">
        <w:t>. O</w:t>
      </w:r>
      <w:r w:rsidRPr="00EB422F">
        <w:t>s benefícios ainda não foram discutidos.</w:t>
      </w:r>
    </w:p>
    <w:p w14:paraId="1CFEC5FA" w14:textId="6AB214D3" w:rsidR="00A76EFB" w:rsidRPr="00F4566B" w:rsidRDefault="00A76EFB" w:rsidP="00F4566B">
      <w:pPr>
        <w:spacing w:after="0"/>
        <w:ind w:firstLine="0"/>
        <w:jc w:val="center"/>
      </w:pPr>
      <w:r w:rsidRPr="00F4566B">
        <w:t>Quadro de opinião e sugestão</w:t>
      </w:r>
    </w:p>
    <w:p w14:paraId="106165B6" w14:textId="268B5252" w:rsidR="00777ED8" w:rsidRPr="00EB422F" w:rsidRDefault="00F4566B" w:rsidP="00F4566B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1BF4F298" wp14:editId="63FA3208">
            <wp:extent cx="4206240" cy="1324939"/>
            <wp:effectExtent l="0" t="0" r="3810" b="889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abel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7" t="5358" r="11333" b="73974"/>
                    <a:stretch/>
                  </pic:blipFill>
                  <pic:spPr bwMode="auto">
                    <a:xfrm>
                      <a:off x="0" y="0"/>
                      <a:ext cx="4206240" cy="132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EFB" w:rsidRPr="00EB422F">
        <w:rPr>
          <w:rFonts w:eastAsiaTheme="minorEastAsia"/>
          <w:noProof/>
        </w:rPr>
        <w:drawing>
          <wp:inline distT="0" distB="0" distL="0" distR="0" wp14:anchorId="4EA75354" wp14:editId="65A3F74E">
            <wp:extent cx="4206240" cy="2771641"/>
            <wp:effectExtent l="0" t="0" r="3810" b="0"/>
            <wp:docPr id="45" name="Imagem 4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abel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57" t="51862" r="11333" b="4902"/>
                    <a:stretch/>
                  </pic:blipFill>
                  <pic:spPr bwMode="auto">
                    <a:xfrm>
                      <a:off x="0" y="0"/>
                      <a:ext cx="4206240" cy="277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12DAE" w14:textId="25D78A5D" w:rsidR="008226BA" w:rsidRPr="00EB422F" w:rsidRDefault="00240E9B" w:rsidP="004F4FB6">
      <w:pPr>
        <w:pStyle w:val="Ttulo"/>
      </w:pPr>
      <w:r>
        <w:lastRenderedPageBreak/>
        <w:t>2</w:t>
      </w:r>
      <w:r w:rsidRPr="00CB5228">
        <w:t xml:space="preserve">ª SEMANA </w:t>
      </w:r>
    </w:p>
    <w:p w14:paraId="315CB733" w14:textId="105E4F66" w:rsidR="007B3A8A" w:rsidRPr="00EB422F" w:rsidRDefault="007B3A8A" w:rsidP="00F4566B">
      <w:r w:rsidRPr="00EB422F">
        <w:t>No dia 06</w:t>
      </w:r>
      <w:r w:rsidR="00F4566B">
        <w:t>,</w:t>
      </w:r>
      <w:r w:rsidRPr="00EB422F">
        <w:t xml:space="preserve"> ocorreu a entrega da documentação e da versão beta do site</w:t>
      </w:r>
    </w:p>
    <w:p w14:paraId="4CECEDC1" w14:textId="2A65F33E" w:rsidR="007B3A8A" w:rsidRPr="00EB422F" w:rsidRDefault="007B3A8A" w:rsidP="00F4566B">
      <w:r w:rsidRPr="00EB422F">
        <w:t>Na reunião do dia 10, a professor</w:t>
      </w:r>
      <w:r w:rsidR="001D58F9">
        <w:t>a</w:t>
      </w:r>
      <w:r w:rsidRPr="00EB422F">
        <w:t xml:space="preserve"> Cintia nos orientou sobre </w:t>
      </w:r>
      <w:r w:rsidR="001D58F9">
        <w:t>a confecção de um Sebrae</w:t>
      </w:r>
      <w:r w:rsidRPr="00EB422F">
        <w:t xml:space="preserve"> </w:t>
      </w:r>
      <w:r w:rsidR="001D58F9">
        <w:t>C</w:t>
      </w:r>
      <w:r w:rsidRPr="00EB422F">
        <w:t>anvas e o que deveremos fazer para as próximas entregas do Bimestre.</w:t>
      </w:r>
      <w:r w:rsidR="00F32AEF">
        <w:t xml:space="preserve"> A Isabelle e a Ana</w:t>
      </w:r>
      <w:r w:rsidR="007D1011">
        <w:t xml:space="preserve"> fizeram o canvas do projeto:</w:t>
      </w:r>
    </w:p>
    <w:p w14:paraId="3869D0DE" w14:textId="7A5C10E2" w:rsidR="007B3A8A" w:rsidRPr="00EB422F" w:rsidRDefault="00F520D1" w:rsidP="00E343D4">
      <w:pPr>
        <w:ind w:firstLine="0"/>
        <w:jc w:val="center"/>
      </w:pPr>
      <w:r>
        <w:rPr>
          <w:noProof/>
        </w:rPr>
        <w:drawing>
          <wp:inline distT="0" distB="0" distL="0" distR="0" wp14:anchorId="456C45D2" wp14:editId="65BF6394">
            <wp:extent cx="5521960" cy="3408045"/>
            <wp:effectExtent l="0" t="0" r="2540" b="190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3C4E" w14:textId="11BEECBF" w:rsidR="008F5AA2" w:rsidRPr="00240E9B" w:rsidRDefault="00240E9B" w:rsidP="004F4FB6">
      <w:pPr>
        <w:pStyle w:val="Ttulo"/>
      </w:pPr>
      <w:r>
        <w:t>3</w:t>
      </w:r>
      <w:r w:rsidRPr="00CB5228">
        <w:t>ª SEMANA</w:t>
      </w:r>
    </w:p>
    <w:p w14:paraId="05E10C1A" w14:textId="72ADEDB8" w:rsidR="00E35D7C" w:rsidRPr="00EB422F" w:rsidRDefault="00E35D7C" w:rsidP="007D1011">
      <w:r w:rsidRPr="00EB422F">
        <w:t>A professora Cintia disponibilizou as duas aulas do dia 24/06 para o desenvolvimento do Site, cuja nova versão (última do bimestre deverá ser entregue no dia 30)</w:t>
      </w:r>
    </w:p>
    <w:p w14:paraId="1F92052F" w14:textId="2E760990" w:rsidR="00E35D7C" w:rsidRPr="00EB422F" w:rsidRDefault="00240E9B" w:rsidP="004F4FB6">
      <w:pPr>
        <w:pStyle w:val="Ttulo"/>
      </w:pPr>
      <w:r>
        <w:t>4</w:t>
      </w:r>
      <w:r w:rsidRPr="00CB5228">
        <w:t xml:space="preserve">ª SEMANA </w:t>
      </w:r>
    </w:p>
    <w:p w14:paraId="749A5C31" w14:textId="414CBF50" w:rsidR="00C735E9" w:rsidRPr="00EB422F" w:rsidRDefault="00C735E9" w:rsidP="007D1011">
      <w:r w:rsidRPr="00EB422F">
        <w:t xml:space="preserve">Durante as aulas do dia </w:t>
      </w:r>
      <w:r w:rsidR="007D1011">
        <w:t>30</w:t>
      </w:r>
      <w:r w:rsidR="00DA2BCB">
        <w:t>,</w:t>
      </w:r>
      <w:r w:rsidRPr="00EB422F">
        <w:t xml:space="preserve"> a professora disponibilizou o formulário para avaliação do desempenho pessoal e dos integrantes das equipes</w:t>
      </w:r>
      <w:r w:rsidR="00DA2BCB">
        <w:t>, também</w:t>
      </w:r>
      <w:r w:rsidRPr="00EB422F">
        <w:t xml:space="preserve"> ocorreu as últimas entregas do bimestre referentes ao TCC (site, documentação, diagramação, diário de bordo, etc). </w:t>
      </w:r>
    </w:p>
    <w:p w14:paraId="7614A08B" w14:textId="77777777" w:rsidR="005A5347" w:rsidRPr="00EB422F" w:rsidRDefault="005A5347" w:rsidP="005B4BF1">
      <w:r w:rsidRPr="00EB422F">
        <w:br w:type="page"/>
      </w:r>
    </w:p>
    <w:p w14:paraId="42C6B0FD" w14:textId="77C5C00C" w:rsidR="005A5347" w:rsidRPr="00EB422F" w:rsidRDefault="005A5347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6" behindDoc="0" locked="0" layoutInCell="1" allowOverlap="1" wp14:anchorId="37E6C394" wp14:editId="158515B1">
            <wp:simplePos x="0" y="0"/>
            <wp:positionH relativeFrom="margin">
              <wp:posOffset>-1085215</wp:posOffset>
            </wp:positionH>
            <wp:positionV relativeFrom="page">
              <wp:posOffset>-4445</wp:posOffset>
            </wp:positionV>
            <wp:extent cx="7560000" cy="10695600"/>
            <wp:effectExtent l="0" t="0" r="3175" b="0"/>
            <wp:wrapSquare wrapText="bothSides"/>
            <wp:docPr id="16" name="Imagem 16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Gráfico, Gráfico de mapa de árvore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A6E0" w14:textId="67EF9775" w:rsidR="00FE556A" w:rsidRDefault="00FE556A" w:rsidP="00FE556A">
      <w:pPr>
        <w:pStyle w:val="Ttulo"/>
      </w:pPr>
      <w:r>
        <w:lastRenderedPageBreak/>
        <w:t>1ª, 2ª E 3ª SEMANAS</w:t>
      </w:r>
    </w:p>
    <w:p w14:paraId="643BA628" w14:textId="6CD4B978" w:rsidR="00526F32" w:rsidRDefault="00916DC9" w:rsidP="00FE556A">
      <w:r>
        <w:t xml:space="preserve">A equipe destinou </w:t>
      </w:r>
      <w:r w:rsidR="000B6E8B">
        <w:t>as</w:t>
      </w:r>
      <w:r w:rsidR="005F789B">
        <w:t xml:space="preserve"> primeiras</w:t>
      </w:r>
      <w:r w:rsidR="000B6E8B">
        <w:t xml:space="preserve"> semanas </w:t>
      </w:r>
      <w:r w:rsidR="005F789B">
        <w:t>de julho</w:t>
      </w:r>
      <w:r w:rsidR="000B6E8B">
        <w:t xml:space="preserve"> para</w:t>
      </w:r>
      <w:r w:rsidR="00601720">
        <w:t xml:space="preserve"> aproveitar o recesso escolar</w:t>
      </w:r>
      <w:r w:rsidR="00526F32">
        <w:t xml:space="preserve"> e descansar</w:t>
      </w:r>
      <w:r w:rsidR="00601720">
        <w:t xml:space="preserve">, </w:t>
      </w:r>
      <w:r w:rsidR="004F30B0">
        <w:t>portanto,</w:t>
      </w:r>
      <w:r w:rsidR="00601720">
        <w:t xml:space="preserve"> não houve atualizações </w:t>
      </w:r>
      <w:r w:rsidR="005F789B">
        <w:t>no TCC</w:t>
      </w:r>
      <w:r w:rsidR="00526F32">
        <w:t>.</w:t>
      </w:r>
    </w:p>
    <w:p w14:paraId="5B36EADC" w14:textId="10AD44A7" w:rsidR="00E7640F" w:rsidRPr="00CB1462" w:rsidRDefault="007724C4" w:rsidP="00FE556A">
      <w:pPr>
        <w:pStyle w:val="Ttulo"/>
      </w:pPr>
      <w:r>
        <w:t>4</w:t>
      </w:r>
      <w:r w:rsidR="00E7640F" w:rsidRPr="00CB5228">
        <w:t>ª SEMANA</w:t>
      </w:r>
    </w:p>
    <w:p w14:paraId="4E6195A7" w14:textId="37DC227C" w:rsidR="009563A6" w:rsidRPr="00CB1462" w:rsidRDefault="005A5347" w:rsidP="005B4BF1">
      <w:r w:rsidRPr="00CB1462">
        <w:t>No dia 22, após o retorno feito pela professora Cintia, voltamos a trabalhar na documentação corrigindo o que nos foi solicitado e iniciando as pesquisas ou adicionando os elementos para a entrega durante o 3º Bimestre</w:t>
      </w:r>
    </w:p>
    <w:p w14:paraId="1A086B49" w14:textId="1AC19CE9" w:rsidR="00F13663" w:rsidRPr="005479F2" w:rsidRDefault="005479F2" w:rsidP="00FE556A">
      <w:pPr>
        <w:pStyle w:val="Ttulo"/>
      </w:pPr>
      <w:r>
        <w:t>5</w:t>
      </w:r>
      <w:r w:rsidR="0014279A" w:rsidRPr="00CB5228">
        <w:t xml:space="preserve">ª SEMANA </w:t>
      </w:r>
    </w:p>
    <w:p w14:paraId="0E705B89" w14:textId="4A52406E" w:rsidR="00BB51D1" w:rsidRPr="00EB422F" w:rsidRDefault="00BB51D1" w:rsidP="00FE556A">
      <w:pPr>
        <w:rPr>
          <w:lang w:eastAsia="pt-BR"/>
        </w:rPr>
      </w:pPr>
      <w:r w:rsidRPr="00EB422F">
        <w:rPr>
          <w:lang w:eastAsia="pt-BR"/>
        </w:rPr>
        <w:t>No dia 26, foi feito um levantamento do que a equipe precisa fazer/terminar para entregar durante o mês de agosto:</w:t>
      </w:r>
    </w:p>
    <w:p w14:paraId="077442FB" w14:textId="4F9AFFE9" w:rsidR="00BB51D1" w:rsidRPr="00EB422F" w:rsidRDefault="00BB51D1" w:rsidP="00094D22">
      <w:pPr>
        <w:pStyle w:val="PargrafodaLista"/>
        <w:numPr>
          <w:ilvl w:val="0"/>
          <w:numId w:val="21"/>
        </w:numPr>
        <w:spacing w:line="276" w:lineRule="auto"/>
        <w:ind w:left="720" w:firstLine="180"/>
        <w:rPr>
          <w:lang w:eastAsia="pt-BR"/>
        </w:rPr>
      </w:pPr>
      <w:r w:rsidRPr="00EB422F">
        <w:rPr>
          <w:lang w:eastAsia="pt-BR"/>
        </w:rPr>
        <w:t>Criar, alimentar e divulgar redes sociais</w:t>
      </w:r>
      <w:r w:rsidR="00180173">
        <w:rPr>
          <w:lang w:eastAsia="pt-BR"/>
        </w:rPr>
        <w:t xml:space="preserve"> e banners</w:t>
      </w:r>
    </w:p>
    <w:p w14:paraId="62463BF1" w14:textId="77777777" w:rsidR="00BB51D1" w:rsidRPr="000D05F3" w:rsidRDefault="00BB51D1" w:rsidP="00094D22">
      <w:pPr>
        <w:pStyle w:val="PargrafodaLista"/>
        <w:numPr>
          <w:ilvl w:val="0"/>
          <w:numId w:val="21"/>
        </w:numPr>
        <w:spacing w:line="276" w:lineRule="auto"/>
        <w:ind w:left="720" w:firstLine="180"/>
        <w:rPr>
          <w:lang w:val="en-US" w:eastAsia="pt-BR"/>
        </w:rPr>
      </w:pPr>
      <w:r w:rsidRPr="000D05F3">
        <w:rPr>
          <w:lang w:val="en-US" w:eastAsia="pt-BR"/>
        </w:rPr>
        <w:t>Persona</w:t>
      </w:r>
    </w:p>
    <w:p w14:paraId="3B76832A" w14:textId="77777777" w:rsidR="00BB51D1" w:rsidRPr="000D05F3" w:rsidRDefault="00BB51D1" w:rsidP="00094D22">
      <w:pPr>
        <w:pStyle w:val="PargrafodaLista"/>
        <w:numPr>
          <w:ilvl w:val="0"/>
          <w:numId w:val="21"/>
        </w:numPr>
        <w:spacing w:line="276" w:lineRule="auto"/>
        <w:ind w:left="720" w:firstLine="180"/>
        <w:rPr>
          <w:lang w:val="en-US" w:eastAsia="pt-BR"/>
        </w:rPr>
      </w:pPr>
      <w:r w:rsidRPr="000D05F3">
        <w:rPr>
          <w:lang w:val="en-US" w:eastAsia="pt-BR"/>
        </w:rPr>
        <w:t>Jornada do Usuário</w:t>
      </w:r>
    </w:p>
    <w:p w14:paraId="4C92AA57" w14:textId="77777777" w:rsidR="00BB51D1" w:rsidRPr="000D05F3" w:rsidRDefault="00BB51D1" w:rsidP="00094D22">
      <w:pPr>
        <w:pStyle w:val="PargrafodaLista"/>
        <w:numPr>
          <w:ilvl w:val="0"/>
          <w:numId w:val="21"/>
        </w:numPr>
        <w:spacing w:line="276" w:lineRule="auto"/>
        <w:ind w:left="720" w:firstLine="180"/>
        <w:rPr>
          <w:lang w:val="en-US" w:eastAsia="pt-BR"/>
        </w:rPr>
      </w:pPr>
      <w:r w:rsidRPr="000D05F3">
        <w:rPr>
          <w:lang w:val="en-US" w:eastAsia="pt-BR"/>
        </w:rPr>
        <w:t>3° capítulo da documentação</w:t>
      </w:r>
    </w:p>
    <w:p w14:paraId="065FA96B" w14:textId="0FA50F8D" w:rsidR="00BB51D1" w:rsidRPr="000D05F3" w:rsidRDefault="00BB51D1" w:rsidP="00094D22">
      <w:pPr>
        <w:pStyle w:val="PargrafodaLista"/>
        <w:numPr>
          <w:ilvl w:val="0"/>
          <w:numId w:val="21"/>
        </w:numPr>
        <w:spacing w:line="276" w:lineRule="auto"/>
        <w:ind w:left="720" w:firstLine="180"/>
        <w:rPr>
          <w:lang w:val="en-US" w:eastAsia="pt-BR"/>
        </w:rPr>
      </w:pPr>
      <w:r w:rsidRPr="000D05F3">
        <w:rPr>
          <w:lang w:val="en-US" w:eastAsia="pt-BR"/>
        </w:rPr>
        <w:t>Atualização do site</w:t>
      </w:r>
    </w:p>
    <w:p w14:paraId="72868BA7" w14:textId="3EAA9564" w:rsidR="00BB51D1" w:rsidRPr="00EB422F" w:rsidRDefault="00BB51D1" w:rsidP="00D107E3">
      <w:pPr>
        <w:rPr>
          <w:lang w:eastAsia="pt-BR"/>
        </w:rPr>
      </w:pPr>
      <w:r w:rsidRPr="00EB422F">
        <w:rPr>
          <w:lang w:eastAsia="pt-BR"/>
        </w:rPr>
        <w:t>No dia 27</w:t>
      </w:r>
      <w:r w:rsidR="00D107E3">
        <w:rPr>
          <w:lang w:eastAsia="pt-BR"/>
        </w:rPr>
        <w:t>,</w:t>
      </w:r>
      <w:r w:rsidRPr="00EB422F">
        <w:rPr>
          <w:lang w:eastAsia="pt-BR"/>
        </w:rPr>
        <w:t xml:space="preserve"> o grupo conversou e decidiu fazer um "upgrade" no Logotipo do projeto</w:t>
      </w:r>
      <w:r w:rsidR="00474063">
        <w:rPr>
          <w:lang w:eastAsia="pt-BR"/>
        </w:rPr>
        <w:t xml:space="preserve"> pois </w:t>
      </w:r>
      <w:r w:rsidR="00D37CD7">
        <w:rPr>
          <w:lang w:eastAsia="pt-BR"/>
        </w:rPr>
        <w:t>os elementos não estão ornando.</w:t>
      </w:r>
    </w:p>
    <w:p w14:paraId="11C2D229" w14:textId="05D96E48" w:rsidR="00BB51D1" w:rsidRPr="00EB422F" w:rsidRDefault="00BB51D1" w:rsidP="00F46E8A">
      <w:pPr>
        <w:rPr>
          <w:lang w:eastAsia="pt-BR"/>
        </w:rPr>
      </w:pPr>
      <w:r w:rsidRPr="00EB422F">
        <w:rPr>
          <w:lang w:eastAsia="pt-BR"/>
        </w:rPr>
        <w:t>No dia 28, a Isa atualizou a logo</w:t>
      </w:r>
      <w:r w:rsidR="00D107E3">
        <w:rPr>
          <w:lang w:eastAsia="pt-BR"/>
        </w:rPr>
        <w:t xml:space="preserve"> </w:t>
      </w:r>
      <w:r w:rsidRPr="00EB422F">
        <w:rPr>
          <w:lang w:eastAsia="pt-BR"/>
        </w:rPr>
        <w:t>de forma que ficasse mais harmoniosa e com o texto menos "apertado"</w:t>
      </w:r>
      <w:r w:rsidR="004A5AE2">
        <w:rPr>
          <w:lang w:eastAsia="pt-BR"/>
        </w:rPr>
        <w:t xml:space="preserve">. Abaixo está representado o design </w:t>
      </w:r>
      <w:r w:rsidR="00083796">
        <w:rPr>
          <w:lang w:eastAsia="pt-BR"/>
        </w:rPr>
        <w:t xml:space="preserve">da logo </w:t>
      </w:r>
      <w:r w:rsidR="004A5AE2">
        <w:rPr>
          <w:lang w:eastAsia="pt-BR"/>
        </w:rPr>
        <w:t>anterior e o atual respectivamente</w:t>
      </w:r>
      <w:r w:rsidR="00F46E8A">
        <w:rPr>
          <w:lang w:eastAsia="pt-BR"/>
        </w:rPr>
        <w:t>:</w:t>
      </w:r>
    </w:p>
    <w:p w14:paraId="30FED3F4" w14:textId="497A3868" w:rsidR="00BB51D1" w:rsidRPr="006E49A8" w:rsidRDefault="00BB51D1" w:rsidP="006E49A8">
      <w:pPr>
        <w:ind w:firstLine="0"/>
        <w:jc w:val="center"/>
        <w:rPr>
          <w:rFonts w:eastAsia="Times New Roman"/>
          <w:color w:val="auto"/>
          <w:lang w:eastAsia="pt-BR"/>
        </w:rPr>
      </w:pPr>
      <w:r w:rsidRPr="00EB422F">
        <w:rPr>
          <w:noProof/>
          <w:lang w:eastAsia="pt-BR"/>
        </w:rPr>
        <w:drawing>
          <wp:inline distT="0" distB="0" distL="0" distR="0" wp14:anchorId="59467A10" wp14:editId="173494BB">
            <wp:extent cx="1645920" cy="1205785"/>
            <wp:effectExtent l="0" t="0" r="0" b="0"/>
            <wp:docPr id="49" name="Imagem 49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Ícon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7" b="6334"/>
                    <a:stretch/>
                  </pic:blipFill>
                  <pic:spPr bwMode="auto">
                    <a:xfrm>
                      <a:off x="0" y="0"/>
                      <a:ext cx="1645920" cy="12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E8A">
        <w:rPr>
          <w:rFonts w:eastAsia="Times New Roman"/>
          <w:color w:val="auto"/>
          <w:lang w:eastAsia="pt-BR"/>
        </w:rPr>
        <w:t xml:space="preserve">      </w:t>
      </w:r>
      <w:r w:rsidR="00180173">
        <w:rPr>
          <w:rFonts w:eastAsia="Times New Roman"/>
          <w:color w:val="auto"/>
          <w:lang w:eastAsia="pt-BR"/>
        </w:rPr>
        <w:t xml:space="preserve">   </w:t>
      </w:r>
      <w:r w:rsidR="00F46E8A">
        <w:rPr>
          <w:rFonts w:eastAsia="Times New Roman"/>
          <w:color w:val="auto"/>
          <w:lang w:eastAsia="pt-BR"/>
        </w:rPr>
        <w:t xml:space="preserve">   </w:t>
      </w:r>
      <w:r w:rsidR="00C453F5" w:rsidRPr="00EB422F">
        <w:rPr>
          <w:noProof/>
          <w:lang w:eastAsia="pt-BR"/>
        </w:rPr>
        <w:drawing>
          <wp:inline distT="0" distB="0" distL="0" distR="0" wp14:anchorId="37FEE7B9" wp14:editId="020D074B">
            <wp:extent cx="1920240" cy="1265059"/>
            <wp:effectExtent l="0" t="0" r="3810" b="0"/>
            <wp:docPr id="50" name="Imagem 50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26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12ED" w14:textId="77777777" w:rsidR="00180173" w:rsidRDefault="006E49A8" w:rsidP="005B4BF1">
      <w:pPr>
        <w:rPr>
          <w:lang w:eastAsia="pt-BR"/>
        </w:rPr>
      </w:pPr>
      <w:r>
        <w:rPr>
          <w:lang w:eastAsia="pt-BR"/>
        </w:rPr>
        <w:t>A logo recebeu duas variantes</w:t>
      </w:r>
      <w:r w:rsidR="00474063">
        <w:rPr>
          <w:lang w:eastAsia="pt-BR"/>
        </w:rPr>
        <w:t xml:space="preserve"> para diferentes usos:</w:t>
      </w:r>
      <w:r w:rsidR="00BB51D1" w:rsidRPr="00EB422F">
        <w:rPr>
          <w:lang w:eastAsia="pt-BR"/>
        </w:rPr>
        <w:t> </w:t>
      </w:r>
    </w:p>
    <w:p w14:paraId="45D37292" w14:textId="524C12BE" w:rsidR="00BB51D1" w:rsidRPr="00EB422F" w:rsidRDefault="00BB51D1" w:rsidP="00180173">
      <w:pPr>
        <w:ind w:firstLine="0"/>
        <w:jc w:val="center"/>
        <w:rPr>
          <w:rFonts w:eastAsia="Times New Roman"/>
          <w:color w:val="auto"/>
          <w:lang w:eastAsia="pt-BR"/>
        </w:rPr>
      </w:pPr>
      <w:r w:rsidRPr="00EB422F">
        <w:rPr>
          <w:noProof/>
          <w:lang w:eastAsia="pt-BR"/>
        </w:rPr>
        <w:drawing>
          <wp:inline distT="0" distB="0" distL="0" distR="0" wp14:anchorId="7FC59A31" wp14:editId="622496C9">
            <wp:extent cx="914400" cy="957478"/>
            <wp:effectExtent l="0" t="0" r="0" b="0"/>
            <wp:docPr id="48" name="Imagem 48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5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173">
        <w:rPr>
          <w:rFonts w:eastAsia="Times New Roman"/>
          <w:color w:val="auto"/>
          <w:lang w:eastAsia="pt-BR"/>
        </w:rPr>
        <w:t xml:space="preserve">                      </w:t>
      </w:r>
      <w:r w:rsidR="0071580E" w:rsidRPr="00EB422F">
        <w:rPr>
          <w:noProof/>
          <w:lang w:eastAsia="pt-BR"/>
        </w:rPr>
        <w:drawing>
          <wp:inline distT="0" distB="0" distL="0" distR="0" wp14:anchorId="4679EB04" wp14:editId="178DDEF3">
            <wp:extent cx="2166114" cy="748146"/>
            <wp:effectExtent l="0" t="0" r="5715" b="0"/>
            <wp:docPr id="51" name="Imagem 5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Ícon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7454" cy="75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1B1A" w14:textId="57FBF96D" w:rsidR="00BB51D1" w:rsidRPr="00EB422F" w:rsidRDefault="00BB51D1" w:rsidP="005B4BF1">
      <w:pPr>
        <w:rPr>
          <w:lang w:eastAsia="pt-BR"/>
        </w:rPr>
      </w:pPr>
      <w:r w:rsidRPr="00EB422F">
        <w:rPr>
          <w:lang w:eastAsia="pt-BR"/>
        </w:rPr>
        <w:lastRenderedPageBreak/>
        <w:t xml:space="preserve"> Ainda no dia 28, a Bianca atualizou as imagens da logo no site e alterou alguns aspectos referentes a conexão ao banco de dados e ao back-end do projeto quanto a cadastros, pagamento e recuperação de senhas </w:t>
      </w:r>
    </w:p>
    <w:p w14:paraId="733CCF4B" w14:textId="77777777" w:rsidR="00F13663" w:rsidRPr="00EB422F" w:rsidRDefault="00F13663" w:rsidP="005B4BF1"/>
    <w:p w14:paraId="3EA362F0" w14:textId="173E034B" w:rsidR="00254572" w:rsidRPr="00EB422F" w:rsidRDefault="00254572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5" behindDoc="0" locked="0" layoutInCell="1" allowOverlap="1" wp14:anchorId="676C591A" wp14:editId="2863AA45">
            <wp:simplePos x="0" y="0"/>
            <wp:positionH relativeFrom="margin">
              <wp:posOffset>-1069975</wp:posOffset>
            </wp:positionH>
            <wp:positionV relativeFrom="margin">
              <wp:posOffset>-1095375</wp:posOffset>
            </wp:positionV>
            <wp:extent cx="7560000" cy="10695600"/>
            <wp:effectExtent l="0" t="0" r="3175" b="0"/>
            <wp:wrapSquare wrapText="bothSides"/>
            <wp:docPr id="15" name="Imagem 15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Gráfico, Gráfico de mapa de árvore&#10;&#10;Descrição gerada automa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CCB46" w14:textId="77777777" w:rsidR="00E7640F" w:rsidRDefault="00E7640F" w:rsidP="00F0588C">
      <w:pPr>
        <w:pStyle w:val="Ttulo"/>
      </w:pPr>
      <w:r w:rsidRPr="00CB5228">
        <w:lastRenderedPageBreak/>
        <w:t>1ª SEMANA</w:t>
      </w:r>
    </w:p>
    <w:p w14:paraId="78F68D4A" w14:textId="2F2F1089" w:rsidR="0008410C" w:rsidRPr="00EB422F" w:rsidRDefault="0008410C" w:rsidP="00F0588C">
      <w:r w:rsidRPr="00EB422F">
        <w:t>No dia 05, o grupo aproveitou para discutir</w:t>
      </w:r>
      <w:r w:rsidR="00F0588C">
        <w:t xml:space="preserve"> </w:t>
      </w:r>
      <w:r w:rsidRPr="00EB422F">
        <w:t>e dividir melhor o que será feito até a data da próxima entrega</w:t>
      </w:r>
      <w:r w:rsidR="00F0588C">
        <w:t>.</w:t>
      </w:r>
    </w:p>
    <w:p w14:paraId="03775375" w14:textId="06603256" w:rsidR="0008410C" w:rsidRPr="00EB422F" w:rsidRDefault="00F0588C" w:rsidP="00F0588C">
      <w:r>
        <w:t>No dia 06, a</w:t>
      </w:r>
      <w:r w:rsidR="0008410C" w:rsidRPr="00EB422F">
        <w:t xml:space="preserve"> Ana fez uma persona em texto, baseada no esboço que a Bianca </w:t>
      </w:r>
      <w:r>
        <w:t>havia</w:t>
      </w:r>
      <w:r w:rsidR="0008410C" w:rsidRPr="00EB422F">
        <w:t xml:space="preserve"> mandado no grupo na semana anterior</w:t>
      </w:r>
      <w:r>
        <w:t xml:space="preserve"> e a </w:t>
      </w:r>
      <w:r w:rsidR="0008410C" w:rsidRPr="00EB422F">
        <w:t>Isa</w:t>
      </w:r>
      <w:r>
        <w:t>belle</w:t>
      </w:r>
      <w:r w:rsidR="0008410C" w:rsidRPr="00EB422F">
        <w:t xml:space="preserve"> começou as artes para nossas redes sociais, elas foram produzidas no Adobe Photoshop.</w:t>
      </w:r>
    </w:p>
    <w:p w14:paraId="13C97125" w14:textId="77777777" w:rsidR="0008410C" w:rsidRPr="00EB422F" w:rsidRDefault="0008410C" w:rsidP="00F0588C">
      <w:r w:rsidRPr="00EB422F">
        <w:t>Estes serão os posts iniciais:</w:t>
      </w:r>
    </w:p>
    <w:p w14:paraId="3206506A" w14:textId="160E7412" w:rsidR="0008410C" w:rsidRPr="00EB422F" w:rsidRDefault="0008410C" w:rsidP="00F0588C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323618C3" wp14:editId="3A136B77">
            <wp:extent cx="5760085" cy="1979930"/>
            <wp:effectExtent l="0" t="0" r="0" b="1270"/>
            <wp:docPr id="52" name="Imagem 5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Tela de celular com publicação numa rede socia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96444" w14:textId="4F2A759A" w:rsidR="005823EC" w:rsidRPr="00EB422F" w:rsidRDefault="00580A1B" w:rsidP="00F0588C">
      <w:pPr>
        <w:pStyle w:val="Ttulo"/>
      </w:pPr>
      <w:r>
        <w:t>2</w:t>
      </w:r>
      <w:r w:rsidRPr="00CB5228">
        <w:t xml:space="preserve">ª SEMANA </w:t>
      </w:r>
    </w:p>
    <w:p w14:paraId="16153C34" w14:textId="694809CD" w:rsidR="009152CE" w:rsidRPr="00EB422F" w:rsidRDefault="009152CE" w:rsidP="00E36603">
      <w:r w:rsidRPr="00EB422F">
        <w:t>No dia 11 de agosto a Bianca criou nossa página no facebook e concedeu as permissões de gerenciamento para todas as integrantes do grupo</w:t>
      </w:r>
    </w:p>
    <w:p w14:paraId="6FD93F92" w14:textId="77777777" w:rsidR="00C37AAE" w:rsidRDefault="00C37AAE" w:rsidP="00F85AA3">
      <w:pPr>
        <w:ind w:firstLine="0"/>
        <w:jc w:val="center"/>
        <w:rPr>
          <w:rFonts w:asciiTheme="majorHAnsi" w:hAnsiTheme="majorHAnsi" w:cstheme="majorHAnsi"/>
          <w:color w:val="2D1674"/>
        </w:rPr>
      </w:pPr>
      <w:r w:rsidRPr="00C37AAE">
        <w:rPr>
          <w:rFonts w:asciiTheme="majorHAnsi" w:hAnsiTheme="majorHAnsi" w:cstheme="majorHAnsi"/>
          <w:color w:val="2D1674"/>
        </w:rPr>
        <w:t>facebook.com/projetojobei</w:t>
      </w:r>
    </w:p>
    <w:p w14:paraId="44022C47" w14:textId="59501241" w:rsidR="009152CE" w:rsidRPr="00E36603" w:rsidRDefault="001C74B0" w:rsidP="00F85AA3">
      <w:pPr>
        <w:ind w:firstLine="0"/>
        <w:jc w:val="center"/>
        <w:rPr>
          <w:rFonts w:asciiTheme="majorHAnsi" w:hAnsiTheme="majorHAnsi" w:cstheme="majorHAnsi"/>
          <w:color w:val="2D1674"/>
        </w:rPr>
      </w:pPr>
      <w:r w:rsidRPr="00E36603">
        <w:rPr>
          <w:rFonts w:asciiTheme="majorHAnsi" w:hAnsiTheme="majorHAnsi" w:cstheme="majorHAnsi"/>
          <w:color w:val="2D1674"/>
        </w:rPr>
        <w:t>@jobei_projeto</w:t>
      </w:r>
    </w:p>
    <w:p w14:paraId="22697AC2" w14:textId="77777777" w:rsidR="009152CE" w:rsidRPr="00EB422F" w:rsidRDefault="009152CE" w:rsidP="00392568">
      <w:r w:rsidRPr="00EB422F">
        <w:t>No dia 12, a Isa atualizou nossas redes sociais e a Bianca adicionou uma epígrafe (embora não seja obrigatório) e algumas definições no tópico de Análise e Síntese da documentação, enquanto a Manu atualizou e revisou o conteúdo geral da documentação.</w:t>
      </w:r>
    </w:p>
    <w:p w14:paraId="11BA6FE1" w14:textId="33AA0605" w:rsidR="00C37AAE" w:rsidRDefault="009152CE" w:rsidP="005E30FA">
      <w:r w:rsidRPr="00EB422F">
        <w:t> </w:t>
      </w:r>
      <w:r w:rsidR="00C37AAE" w:rsidRPr="00EB422F">
        <w:t>A frase escolhida para a epígrafe foi</w:t>
      </w:r>
    </w:p>
    <w:p w14:paraId="5D6FA50D" w14:textId="77777777" w:rsidR="008559F8" w:rsidRPr="00EB422F" w:rsidRDefault="008559F8" w:rsidP="005E30FA"/>
    <w:p w14:paraId="5F53ED6A" w14:textId="77777777" w:rsidR="008559F8" w:rsidRPr="008559F8" w:rsidRDefault="00C37AAE" w:rsidP="008559F8">
      <w:pPr>
        <w:ind w:firstLine="0"/>
        <w:jc w:val="center"/>
        <w:rPr>
          <w:i/>
          <w:iCs/>
        </w:rPr>
      </w:pPr>
      <w:r w:rsidRPr="008559F8">
        <w:rPr>
          <w:i/>
          <w:iCs/>
        </w:rPr>
        <w:t>“Grandes coisas são feitas por uma série de</w:t>
      </w:r>
      <w:r w:rsidR="008559F8" w:rsidRPr="008559F8">
        <w:rPr>
          <w:i/>
          <w:iCs/>
        </w:rPr>
        <w:t xml:space="preserve"> </w:t>
      </w:r>
      <w:r w:rsidRPr="008559F8">
        <w:rPr>
          <w:i/>
          <w:iCs/>
        </w:rPr>
        <w:t xml:space="preserve">pequenas </w:t>
      </w:r>
    </w:p>
    <w:p w14:paraId="3E985C1E" w14:textId="48BCA25E" w:rsidR="00C37AAE" w:rsidRPr="00576908" w:rsidRDefault="00C37AAE" w:rsidP="00576908">
      <w:pPr>
        <w:ind w:firstLine="0"/>
        <w:jc w:val="center"/>
        <w:rPr>
          <w:i/>
          <w:iCs/>
        </w:rPr>
      </w:pPr>
      <w:r w:rsidRPr="008559F8">
        <w:rPr>
          <w:i/>
          <w:iCs/>
        </w:rPr>
        <w:t>coisas reunidas.”</w:t>
      </w:r>
      <w:r w:rsidR="008559F8" w:rsidRPr="008559F8">
        <w:rPr>
          <w:i/>
          <w:iCs/>
        </w:rPr>
        <w:t xml:space="preserve"> </w:t>
      </w:r>
      <w:r w:rsidR="008559F8" w:rsidRPr="008559F8">
        <w:rPr>
          <w:i/>
          <w:iCs/>
        </w:rPr>
        <w:t>Vincent Van Gogh</w:t>
      </w:r>
    </w:p>
    <w:p w14:paraId="7B59B142" w14:textId="7B9E5341" w:rsidR="009152CE" w:rsidRPr="00EB422F" w:rsidRDefault="009152CE" w:rsidP="00576908">
      <w:pPr>
        <w:pStyle w:val="NormalWeb"/>
        <w:jc w:val="center"/>
      </w:pPr>
      <w:r w:rsidRPr="00EB422F">
        <w:rPr>
          <w:rFonts w:eastAsiaTheme="minorEastAsia"/>
          <w:noProof/>
        </w:rPr>
        <w:lastRenderedPageBreak/>
        <w:drawing>
          <wp:inline distT="0" distB="0" distL="0" distR="0" wp14:anchorId="4884890B" wp14:editId="5F4B9D1C">
            <wp:extent cx="3272790" cy="2935605"/>
            <wp:effectExtent l="0" t="0" r="3810" b="0"/>
            <wp:docPr id="54" name="Imagem 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79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2F">
        <w:t> </w:t>
      </w:r>
    </w:p>
    <w:p w14:paraId="7A218F76" w14:textId="2CA630FF" w:rsidR="00411658" w:rsidRPr="00EB422F" w:rsidRDefault="009152CE" w:rsidP="00576908">
      <w:r w:rsidRPr="00EB422F">
        <w:t>A escolha se deu ao fato de que nosso projeto almeja reunir e divulgar pequenos empreendedores de modo que crie uma ampla rede de pessoas que possam se ajudar.</w:t>
      </w:r>
    </w:p>
    <w:p w14:paraId="7EBA8AAE" w14:textId="6C073359" w:rsidR="00EA2C2D" w:rsidRPr="00411658" w:rsidRDefault="00411658" w:rsidP="00F0588C">
      <w:pPr>
        <w:pStyle w:val="Ttulo"/>
      </w:pPr>
      <w:r>
        <w:t>3</w:t>
      </w:r>
      <w:r w:rsidRPr="00CB5228">
        <w:t>ª SEMANA</w:t>
      </w:r>
    </w:p>
    <w:p w14:paraId="2A26F224" w14:textId="329BA38D" w:rsidR="008D717B" w:rsidRPr="00EB422F" w:rsidRDefault="008D717B" w:rsidP="00576908">
      <w:r w:rsidRPr="00EB422F">
        <w:t>Na reunião do dia 18 de agosto, foi criada uma atividade para a entrega das atualizações feitas no projeto com prazo estipulado até dia 26 deste mesmo mês.</w:t>
      </w:r>
    </w:p>
    <w:p w14:paraId="33242672" w14:textId="77777777" w:rsidR="008D717B" w:rsidRPr="00EB422F" w:rsidRDefault="008D717B" w:rsidP="00896AB8">
      <w:pPr>
        <w:pStyle w:val="PargrafodaLista"/>
        <w:numPr>
          <w:ilvl w:val="0"/>
          <w:numId w:val="23"/>
        </w:numPr>
        <w:ind w:left="0" w:firstLine="900"/>
      </w:pPr>
      <w:r w:rsidRPr="00EB422F">
        <w:t>A Ana criou mais alguns textos para adicionar aos "exemplos" de produtos oferecidos;</w:t>
      </w:r>
    </w:p>
    <w:p w14:paraId="0CE3B550" w14:textId="77777777" w:rsidR="008D717B" w:rsidRPr="00EB422F" w:rsidRDefault="008D717B" w:rsidP="00896AB8">
      <w:pPr>
        <w:pStyle w:val="PargrafodaLista"/>
        <w:numPr>
          <w:ilvl w:val="0"/>
          <w:numId w:val="23"/>
        </w:numPr>
        <w:ind w:left="0" w:firstLine="900"/>
      </w:pPr>
      <w:r w:rsidRPr="00EB422F">
        <w:t>A Isa pesquisou os preços referentes a divulgação e está gerenciando as redes sociais;</w:t>
      </w:r>
    </w:p>
    <w:p w14:paraId="726AC169" w14:textId="18870041" w:rsidR="00EA2C2D" w:rsidRPr="00EB422F" w:rsidRDefault="008D717B" w:rsidP="00896AB8">
      <w:pPr>
        <w:pStyle w:val="PargrafodaLista"/>
        <w:numPr>
          <w:ilvl w:val="0"/>
          <w:numId w:val="23"/>
        </w:numPr>
        <w:ind w:left="0" w:firstLine="900"/>
      </w:pPr>
      <w:r w:rsidRPr="00EB422F">
        <w:t>A Manu e a Bianca atualizaram a documentação, destacando o que foi feito no bimestre, e atualizaram algumas funcionalidades do site.</w:t>
      </w:r>
    </w:p>
    <w:p w14:paraId="4C8833FC" w14:textId="02B3B35A" w:rsidR="008D717B" w:rsidRPr="00EB422F" w:rsidRDefault="00411658" w:rsidP="00F0588C">
      <w:pPr>
        <w:pStyle w:val="Ttulo"/>
      </w:pPr>
      <w:r>
        <w:t>4</w:t>
      </w:r>
      <w:r w:rsidRPr="00CB5228">
        <w:t xml:space="preserve">ª SEMANA </w:t>
      </w:r>
    </w:p>
    <w:p w14:paraId="308C2556" w14:textId="0E2178F6" w:rsidR="00816E93" w:rsidRPr="00EB422F" w:rsidRDefault="003D1A50" w:rsidP="005B4BF1">
      <w:r w:rsidRPr="00EB422F">
        <w:t>Na semana nos organizamos para preparar os últimos detalhes para a entrega das atualizações do TCC</w:t>
      </w:r>
      <w:r w:rsidR="00896AB8">
        <w:t>.</w:t>
      </w:r>
    </w:p>
    <w:p w14:paraId="0BC88849" w14:textId="77777777" w:rsidR="00816E93" w:rsidRPr="00EB422F" w:rsidRDefault="00816E93" w:rsidP="005B4BF1">
      <w:r w:rsidRPr="00EB422F">
        <w:br w:type="page"/>
      </w:r>
    </w:p>
    <w:p w14:paraId="294FE835" w14:textId="6627AE82" w:rsidR="008D717B" w:rsidRPr="00EB422F" w:rsidRDefault="00816E93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4" behindDoc="0" locked="0" layoutInCell="1" allowOverlap="1" wp14:anchorId="0CD790F5" wp14:editId="70F28E73">
            <wp:simplePos x="0" y="0"/>
            <wp:positionH relativeFrom="margin">
              <wp:posOffset>-1085215</wp:posOffset>
            </wp:positionH>
            <wp:positionV relativeFrom="margin">
              <wp:posOffset>-1073785</wp:posOffset>
            </wp:positionV>
            <wp:extent cx="7560000" cy="10695600"/>
            <wp:effectExtent l="0" t="0" r="3175" b="0"/>
            <wp:wrapSquare wrapText="bothSides"/>
            <wp:docPr id="23" name="Imagem 23" descr="Interface gráfica do usuário, 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Gráfico, Gráfico de mapa de árvore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474EA" w14:textId="77777777" w:rsidR="00E7640F" w:rsidRDefault="00E7640F" w:rsidP="00174C82">
      <w:pPr>
        <w:pStyle w:val="Ttulo"/>
      </w:pPr>
      <w:r w:rsidRPr="00CB5228">
        <w:lastRenderedPageBreak/>
        <w:t>1ª SEMANA</w:t>
      </w:r>
    </w:p>
    <w:p w14:paraId="667B4BB0" w14:textId="18DB3AED" w:rsidR="009421DC" w:rsidRPr="00EB422F" w:rsidRDefault="009421DC" w:rsidP="00124FA6">
      <w:r w:rsidRPr="00EB422F">
        <w:t>No dia 02</w:t>
      </w:r>
      <w:r w:rsidR="00124FA6">
        <w:t>,</w:t>
      </w:r>
      <w:r w:rsidRPr="00EB422F">
        <w:t xml:space="preserve"> a Ana postou o arquivo com os textos da jornada de usuário na equipe do Teams</w:t>
      </w:r>
      <w:r w:rsidR="00124FA6">
        <w:t>.</w:t>
      </w:r>
    </w:p>
    <w:p w14:paraId="492E0E80" w14:textId="77777777" w:rsidR="00EC7AE4" w:rsidRDefault="00EC7AE4" w:rsidP="00124FA6">
      <w:pPr>
        <w:pStyle w:val="Ttulo"/>
      </w:pPr>
      <w:r>
        <w:t>2</w:t>
      </w:r>
      <w:r w:rsidRPr="00CB5228">
        <w:t xml:space="preserve">ª SEMANA </w:t>
      </w:r>
    </w:p>
    <w:p w14:paraId="40188113" w14:textId="083B68DC" w:rsidR="006A536A" w:rsidRPr="00EB422F" w:rsidRDefault="006A536A" w:rsidP="00124FA6">
      <w:r w:rsidRPr="00EB422F">
        <w:t xml:space="preserve">No dia 07, a professora Cintia devolveu a documentação comentada para que </w:t>
      </w:r>
      <w:r w:rsidR="00124FA6" w:rsidRPr="00EB422F">
        <w:t>possamos</w:t>
      </w:r>
      <w:r w:rsidRPr="00EB422F">
        <w:t xml:space="preserve"> arrumar o que for necessário e continuar editando.</w:t>
      </w:r>
    </w:p>
    <w:p w14:paraId="6EDA1126" w14:textId="7FE823F2" w:rsidR="006A536A" w:rsidRPr="00EB422F" w:rsidRDefault="006A536A" w:rsidP="00124FA6">
      <w:r w:rsidRPr="00EB422F">
        <w:t xml:space="preserve">No dia 08, a Ana mandou os textos do </w:t>
      </w:r>
      <w:r w:rsidR="00124FA6">
        <w:t>G</w:t>
      </w:r>
      <w:r w:rsidRPr="00EB422F">
        <w:t xml:space="preserve">olden </w:t>
      </w:r>
      <w:r w:rsidR="00124FA6">
        <w:t>C</w:t>
      </w:r>
      <w:r w:rsidRPr="00EB422F">
        <w:t xml:space="preserve">ircle e do </w:t>
      </w:r>
      <w:r w:rsidR="00124FA6">
        <w:t>M</w:t>
      </w:r>
      <w:r w:rsidRPr="00EB422F">
        <w:t xml:space="preserve">apa de </w:t>
      </w:r>
      <w:r w:rsidR="00124FA6">
        <w:t>A</w:t>
      </w:r>
      <w:r w:rsidRPr="00EB422F">
        <w:t>tores</w:t>
      </w:r>
      <w:r w:rsidR="00124FA6">
        <w:t xml:space="preserve">. A </w:t>
      </w:r>
      <w:r w:rsidRPr="00EB422F">
        <w:t>Isa começou a fazer os quadros</w:t>
      </w:r>
      <w:r w:rsidR="00CB7D36">
        <w:t xml:space="preserve"> e </w:t>
      </w:r>
      <w:r w:rsidRPr="00EB422F">
        <w:t>gráficos</w:t>
      </w:r>
      <w:r w:rsidR="00CB7D36">
        <w:t xml:space="preserve"> referentes a esses textos</w:t>
      </w:r>
      <w:r w:rsidRPr="00EB422F">
        <w:t xml:space="preserve"> para</w:t>
      </w:r>
      <w:r w:rsidR="00CB7D36">
        <w:t xml:space="preserve"> a Bianca inserir </w:t>
      </w:r>
      <w:r w:rsidRPr="00EB422F">
        <w:t>na documentação</w:t>
      </w:r>
    </w:p>
    <w:p w14:paraId="6B8CDE20" w14:textId="31B06ECE" w:rsidR="006A536A" w:rsidRPr="00EB422F" w:rsidRDefault="006A536A" w:rsidP="00124FA6">
      <w:r w:rsidRPr="00EB422F">
        <w:t>No dia 09, a prof</w:t>
      </w:r>
      <w:r w:rsidR="00CB7D36">
        <w:t>.ª</w:t>
      </w:r>
      <w:r w:rsidRPr="00EB422F">
        <w:t xml:space="preserve"> realizou uma reunião orientando o desenvolvimento da parte financeira, disponibilizando um arquivo que a Bianca colocou na equipe e</w:t>
      </w:r>
      <w:r w:rsidR="00CB7D36">
        <w:t>,</w:t>
      </w:r>
      <w:r w:rsidRPr="00EB422F">
        <w:t xml:space="preserve"> ela e a </w:t>
      </w:r>
      <w:r w:rsidR="00CB7D36">
        <w:t>Emanuel</w:t>
      </w:r>
      <w:r w:rsidRPr="00EB422F">
        <w:t>a começaram a editar</w:t>
      </w:r>
    </w:p>
    <w:p w14:paraId="406EA8B6" w14:textId="7F4AB9E0" w:rsidR="009421DC" w:rsidRPr="00EB422F" w:rsidRDefault="006A536A" w:rsidP="00124FA6">
      <w:r w:rsidRPr="00EB422F">
        <w:t>No dia 10, a Bianca adicionou as definições de Golden Circle, Mapa de Atores e Cardápio de Ideias à documentação</w:t>
      </w:r>
    </w:p>
    <w:p w14:paraId="5280F4E7" w14:textId="33675E49" w:rsidR="006A536A" w:rsidRPr="00EC7AE4" w:rsidRDefault="00EC7AE4" w:rsidP="00124FA6">
      <w:pPr>
        <w:pStyle w:val="Ttulo"/>
      </w:pPr>
      <w:r>
        <w:t>3</w:t>
      </w:r>
      <w:r w:rsidRPr="00CB5228">
        <w:t>ª SEMANA</w:t>
      </w:r>
    </w:p>
    <w:p w14:paraId="205CBF25" w14:textId="3CDA59BF" w:rsidR="005455D7" w:rsidRPr="00EB422F" w:rsidRDefault="005455D7" w:rsidP="000E0DF5">
      <w:r w:rsidRPr="00EB422F">
        <w:t xml:space="preserve">No dia 14, a Isa enviou as imagens referentes ao Mapa de Atores e ao Golden Circle e a Bianca </w:t>
      </w:r>
      <w:r w:rsidR="004667FB" w:rsidRPr="00EB422F">
        <w:t>as adicionou</w:t>
      </w:r>
      <w:r w:rsidRPr="00EB422F">
        <w:t xml:space="preserve"> à documentação.</w:t>
      </w:r>
    </w:p>
    <w:p w14:paraId="211DAC09" w14:textId="77777777" w:rsidR="005455D7" w:rsidRPr="000E0DF5" w:rsidRDefault="005455D7" w:rsidP="000E0DF5">
      <w:pPr>
        <w:spacing w:after="0"/>
        <w:ind w:firstLine="0"/>
        <w:jc w:val="center"/>
        <w:rPr>
          <w:sz w:val="22"/>
          <w:szCs w:val="20"/>
        </w:rPr>
      </w:pPr>
      <w:r w:rsidRPr="000E0DF5">
        <w:rPr>
          <w:sz w:val="22"/>
          <w:szCs w:val="20"/>
        </w:rPr>
        <w:t>Golden Circle</w:t>
      </w:r>
    </w:p>
    <w:p w14:paraId="0A5D9496" w14:textId="1AB91FDC" w:rsidR="005455D7" w:rsidRPr="00EB422F" w:rsidRDefault="005455D7" w:rsidP="000E0DF5">
      <w:pPr>
        <w:pStyle w:val="NormalWeb"/>
        <w:spacing w:before="0" w:beforeAutospacing="0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2A3F7B2A" wp14:editId="688F21CC">
            <wp:extent cx="4846320" cy="3060921"/>
            <wp:effectExtent l="0" t="0" r="0" b="6350"/>
            <wp:docPr id="56" name="Imagem 5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0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4890" w14:textId="16DFE60F" w:rsidR="005455D7" w:rsidRPr="000E0DF5" w:rsidRDefault="005455D7" w:rsidP="000E0DF5">
      <w:pPr>
        <w:spacing w:after="0"/>
        <w:ind w:firstLine="0"/>
        <w:jc w:val="center"/>
        <w:rPr>
          <w:lang w:val="en-US"/>
        </w:rPr>
      </w:pPr>
      <w:r w:rsidRPr="000E0DF5">
        <w:rPr>
          <w:sz w:val="22"/>
          <w:szCs w:val="20"/>
          <w:lang w:val="en-US"/>
        </w:rPr>
        <w:lastRenderedPageBreak/>
        <w:t>Mapa de Atores</w:t>
      </w:r>
    </w:p>
    <w:p w14:paraId="4F5C9F5E" w14:textId="51E69D25" w:rsidR="005455D7" w:rsidRPr="00EB422F" w:rsidRDefault="005455D7" w:rsidP="000E0DF5">
      <w:pPr>
        <w:pStyle w:val="NormalWeb"/>
        <w:spacing w:before="0" w:beforeAutospacing="0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6064B214" wp14:editId="786F85A8">
            <wp:extent cx="4846320" cy="3088086"/>
            <wp:effectExtent l="0" t="0" r="0" b="0"/>
            <wp:docPr id="55" name="Imagem 5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08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37CF" w14:textId="775C560C" w:rsidR="00562CC1" w:rsidRPr="00EB422F" w:rsidRDefault="00562CC1" w:rsidP="005B4BF1"/>
    <w:p w14:paraId="2C5DF343" w14:textId="77777777" w:rsidR="00562CC1" w:rsidRPr="00EB422F" w:rsidRDefault="00562CC1" w:rsidP="005B4BF1">
      <w:r w:rsidRPr="00EB422F">
        <w:br w:type="page"/>
      </w:r>
    </w:p>
    <w:p w14:paraId="64AA611C" w14:textId="305AB76C" w:rsidR="006A536A" w:rsidRPr="00EB422F" w:rsidRDefault="00562CC1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3" behindDoc="0" locked="0" layoutInCell="1" allowOverlap="1" wp14:anchorId="4808EFE8" wp14:editId="4D4F15C6">
            <wp:simplePos x="0" y="0"/>
            <wp:positionH relativeFrom="margin">
              <wp:posOffset>-1085215</wp:posOffset>
            </wp:positionH>
            <wp:positionV relativeFrom="margin">
              <wp:posOffset>-1095375</wp:posOffset>
            </wp:positionV>
            <wp:extent cx="7560000" cy="10695600"/>
            <wp:effectExtent l="0" t="0" r="3175" b="0"/>
            <wp:wrapSquare wrapText="bothSides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E4CEB" w14:textId="3D912497" w:rsidR="00E7640F" w:rsidRPr="00D14873" w:rsidRDefault="00E7640F" w:rsidP="000E0DF5">
      <w:pPr>
        <w:pStyle w:val="Ttulo"/>
      </w:pPr>
      <w:r w:rsidRPr="00CB5228">
        <w:lastRenderedPageBreak/>
        <w:t>1ª SEMANA</w:t>
      </w:r>
    </w:p>
    <w:p w14:paraId="40FCE3DA" w14:textId="0D6592C8" w:rsidR="00391014" w:rsidRPr="00EB422F" w:rsidRDefault="00391014" w:rsidP="000E0DF5">
      <w:r w:rsidRPr="00EB422F">
        <w:t>No dia 03</w:t>
      </w:r>
      <w:r w:rsidR="000E0DF5">
        <w:t>,</w:t>
      </w:r>
      <w:r w:rsidRPr="00EB422F">
        <w:t xml:space="preserve"> a professora Cintia devolveu a documentação comentada</w:t>
      </w:r>
      <w:r w:rsidR="000E0DF5">
        <w:t>.</w:t>
      </w:r>
    </w:p>
    <w:p w14:paraId="40BE05C6" w14:textId="77777777" w:rsidR="00391014" w:rsidRPr="00EB422F" w:rsidRDefault="00391014" w:rsidP="000E0DF5">
      <w:r w:rsidRPr="00EB422F">
        <w:t xml:space="preserve">No dia 07, fizemos o texto curto para a apresentação do projeto na feira: </w:t>
      </w:r>
    </w:p>
    <w:p w14:paraId="07444987" w14:textId="3DECAC41" w:rsidR="00391014" w:rsidRPr="00EB422F" w:rsidRDefault="00391014" w:rsidP="000E0DF5">
      <w:r w:rsidRPr="00EB422F">
        <w:t>"A Jobei visa estimular o comércio local de pequenos empreendedores da região do Grande ABC por meio de uma plataforma online e de fácil acessibilidade onde é possível encontrar, de forma intuitiva, os serviços que se deseja. Dessa forma, os trabalhadores autônomos conquistam autonomia e aumentam sua renda. O intuito da empresa é expandir o mercado de pequenos comerciantes e facilitar a divulgação desses serviços. "</w:t>
      </w:r>
    </w:p>
    <w:p w14:paraId="6F8E7FBE" w14:textId="41E28336" w:rsidR="00391014" w:rsidRPr="00EB422F" w:rsidRDefault="00D14873" w:rsidP="000E0DF5">
      <w:pPr>
        <w:pStyle w:val="Ttulo"/>
      </w:pPr>
      <w:r>
        <w:t>2</w:t>
      </w:r>
      <w:r w:rsidRPr="00CB5228">
        <w:t xml:space="preserve">ª SEMANA </w:t>
      </w:r>
    </w:p>
    <w:p w14:paraId="67D00CEA" w14:textId="1AC5288F" w:rsidR="00EF106B" w:rsidRDefault="00EF106B" w:rsidP="004D243C">
      <w:r w:rsidRPr="00EB422F">
        <w:t>No dia 16 a equipe escolheu um template n</w:t>
      </w:r>
      <w:r w:rsidR="0037295B">
        <w:t>o</w:t>
      </w:r>
      <w:r w:rsidRPr="00EB422F">
        <w:t xml:space="preserve"> canva e iniciou as edições da apresentação (animação dos slides) do </w:t>
      </w:r>
      <w:r w:rsidR="0037295B">
        <w:t>P</w:t>
      </w:r>
      <w:r w:rsidRPr="00EB422F">
        <w:t>itch e fizemos um roteiro de até 1min30s de duração </w:t>
      </w:r>
    </w:p>
    <w:p w14:paraId="5D8B2DE9" w14:textId="77777777" w:rsidR="00496758" w:rsidRPr="00EB422F" w:rsidRDefault="00496758" w:rsidP="00496758">
      <w:pPr>
        <w:ind w:firstLine="0"/>
        <w:jc w:val="center"/>
      </w:pPr>
    </w:p>
    <w:p w14:paraId="66FD1408" w14:textId="42C79A5F" w:rsidR="00EF106B" w:rsidRPr="00496758" w:rsidRDefault="00EF106B" w:rsidP="00496758">
      <w:pPr>
        <w:ind w:firstLine="0"/>
        <w:jc w:val="center"/>
        <w:rPr>
          <w:b/>
          <w:bCs/>
          <w:sz w:val="20"/>
          <w:szCs w:val="18"/>
        </w:rPr>
      </w:pPr>
      <w:r w:rsidRPr="00496758">
        <w:rPr>
          <w:b/>
          <w:bCs/>
          <w:sz w:val="20"/>
          <w:szCs w:val="18"/>
        </w:rPr>
        <w:t>ROTEIRO</w:t>
      </w:r>
      <w:r w:rsidR="00484C85" w:rsidRPr="00496758">
        <w:rPr>
          <w:b/>
          <w:bCs/>
          <w:sz w:val="20"/>
          <w:szCs w:val="18"/>
        </w:rPr>
        <w:t xml:space="preserve"> DO PITCH</w:t>
      </w:r>
    </w:p>
    <w:p w14:paraId="1AC82FD5" w14:textId="682B79E8" w:rsidR="004D243C" w:rsidRPr="00496758" w:rsidRDefault="00EF106B" w:rsidP="004D243C">
      <w:pPr>
        <w:rPr>
          <w:sz w:val="20"/>
          <w:szCs w:val="18"/>
        </w:rPr>
      </w:pPr>
      <w:r w:rsidRPr="00496758">
        <w:rPr>
          <w:sz w:val="20"/>
          <w:szCs w:val="18"/>
        </w:rPr>
        <w:t>De um lado...pessoas precisando de serviços, mas que não encontram profissionais qualificados</w:t>
      </w:r>
      <w:r w:rsidR="00484C85" w:rsidRPr="00496758">
        <w:rPr>
          <w:sz w:val="20"/>
          <w:szCs w:val="18"/>
        </w:rPr>
        <w:t xml:space="preserve">. </w:t>
      </w:r>
      <w:r w:rsidRPr="00496758">
        <w:rPr>
          <w:sz w:val="20"/>
          <w:szCs w:val="18"/>
        </w:rPr>
        <w:t>Do outro... autônomos que precisam trabalhar, mas que não possuem o reconhecimento que merecem.</w:t>
      </w:r>
    </w:p>
    <w:p w14:paraId="1E5C002A" w14:textId="77777777" w:rsidR="004D243C" w:rsidRPr="00496758" w:rsidRDefault="00EF106B" w:rsidP="004D243C">
      <w:pPr>
        <w:rPr>
          <w:sz w:val="20"/>
          <w:szCs w:val="18"/>
        </w:rPr>
      </w:pPr>
      <w:r w:rsidRPr="00496758">
        <w:rPr>
          <w:sz w:val="20"/>
          <w:szCs w:val="18"/>
        </w:rPr>
        <w:t>Desconhecidos da mesma localidade que sem saber podem resolver os problemas uns dos outros</w:t>
      </w:r>
    </w:p>
    <w:p w14:paraId="5F4CE524" w14:textId="6822E299" w:rsidR="00496758" w:rsidRDefault="00EF106B" w:rsidP="00484C85">
      <w:pPr>
        <w:rPr>
          <w:sz w:val="20"/>
          <w:szCs w:val="18"/>
        </w:rPr>
      </w:pPr>
      <w:r w:rsidRPr="00496758">
        <w:rPr>
          <w:sz w:val="20"/>
          <w:szCs w:val="18"/>
        </w:rPr>
        <w:t>Mas como?</w:t>
      </w:r>
      <w:r w:rsidR="00484C85" w:rsidRPr="00496758">
        <w:rPr>
          <w:sz w:val="20"/>
          <w:szCs w:val="18"/>
        </w:rPr>
        <w:t xml:space="preserve"> </w:t>
      </w:r>
    </w:p>
    <w:p w14:paraId="1BEADFB9" w14:textId="77777777" w:rsidR="00496758" w:rsidRDefault="00EF106B" w:rsidP="00484C85">
      <w:pPr>
        <w:rPr>
          <w:sz w:val="20"/>
          <w:szCs w:val="18"/>
        </w:rPr>
      </w:pPr>
      <w:r w:rsidRPr="00496758">
        <w:rPr>
          <w:sz w:val="20"/>
          <w:szCs w:val="18"/>
        </w:rPr>
        <w:t>Com a Jobei!</w:t>
      </w:r>
      <w:r w:rsidR="00484C85" w:rsidRPr="00496758">
        <w:rPr>
          <w:sz w:val="20"/>
          <w:szCs w:val="18"/>
        </w:rPr>
        <w:t xml:space="preserve"> </w:t>
      </w:r>
    </w:p>
    <w:p w14:paraId="3149BBD0" w14:textId="23FF8054" w:rsidR="004D243C" w:rsidRPr="00496758" w:rsidRDefault="00EF106B" w:rsidP="00484C85">
      <w:pPr>
        <w:rPr>
          <w:sz w:val="20"/>
          <w:szCs w:val="18"/>
        </w:rPr>
      </w:pPr>
      <w:r w:rsidRPr="00496758">
        <w:rPr>
          <w:sz w:val="20"/>
          <w:szCs w:val="18"/>
        </w:rPr>
        <w:t>Jobei???</w:t>
      </w:r>
    </w:p>
    <w:p w14:paraId="04DFBFEF" w14:textId="3533D8CF" w:rsidR="00150F3C" w:rsidRPr="00496758" w:rsidRDefault="00EF106B" w:rsidP="004D243C">
      <w:pPr>
        <w:rPr>
          <w:sz w:val="20"/>
          <w:szCs w:val="18"/>
        </w:rPr>
      </w:pPr>
      <w:r w:rsidRPr="00496758">
        <w:rPr>
          <w:sz w:val="20"/>
          <w:szCs w:val="18"/>
        </w:rPr>
        <w:t>Isso mesmo! a rede social que conecta você ao trabalho de autônomos da sua região</w:t>
      </w:r>
    </w:p>
    <w:p w14:paraId="0D124EE5" w14:textId="321258A7" w:rsidR="004D243C" w:rsidRPr="00496758" w:rsidRDefault="00EF106B" w:rsidP="004D243C">
      <w:pPr>
        <w:rPr>
          <w:sz w:val="20"/>
          <w:szCs w:val="18"/>
        </w:rPr>
      </w:pPr>
      <w:r w:rsidRPr="00496758">
        <w:rPr>
          <w:sz w:val="20"/>
          <w:szCs w:val="18"/>
        </w:rPr>
        <w:t xml:space="preserve">Mas </w:t>
      </w:r>
      <w:r w:rsidR="004D243C" w:rsidRPr="00496758">
        <w:rPr>
          <w:sz w:val="20"/>
          <w:szCs w:val="18"/>
        </w:rPr>
        <w:t>por que</w:t>
      </w:r>
      <w:r w:rsidRPr="00496758">
        <w:rPr>
          <w:sz w:val="20"/>
          <w:szCs w:val="18"/>
        </w:rPr>
        <w:t xml:space="preserve"> autônomos da minha região?</w:t>
      </w:r>
    </w:p>
    <w:p w14:paraId="57983526" w14:textId="4662EF6F" w:rsidR="00496758" w:rsidRPr="00496758" w:rsidRDefault="00EF106B" w:rsidP="00496758">
      <w:pPr>
        <w:rPr>
          <w:sz w:val="20"/>
          <w:szCs w:val="18"/>
        </w:rPr>
      </w:pPr>
      <w:r w:rsidRPr="00496758">
        <w:rPr>
          <w:sz w:val="20"/>
          <w:szCs w:val="18"/>
        </w:rPr>
        <w:t>É muito Simples! A Jobei deseja estimular o comércio local</w:t>
      </w:r>
      <w:r w:rsidR="00484C85" w:rsidRPr="00496758">
        <w:rPr>
          <w:sz w:val="20"/>
          <w:szCs w:val="18"/>
        </w:rPr>
        <w:t xml:space="preserve">. </w:t>
      </w:r>
      <w:r w:rsidRPr="00496758">
        <w:rPr>
          <w:sz w:val="20"/>
          <w:szCs w:val="18"/>
        </w:rPr>
        <w:t>Divulgando autônomos e pequenos empreendedores, que sem a nossa plataforma, você não saberia que estão pertinho de você</w:t>
      </w:r>
      <w:r w:rsidR="00484C85" w:rsidRPr="00496758">
        <w:rPr>
          <w:sz w:val="20"/>
          <w:szCs w:val="18"/>
        </w:rPr>
        <w:t xml:space="preserve">. </w:t>
      </w:r>
      <w:r w:rsidRPr="00496758">
        <w:rPr>
          <w:sz w:val="20"/>
          <w:szCs w:val="18"/>
        </w:rPr>
        <w:t xml:space="preserve">Assim, nós te ajudamos a resolver o seu problema </w:t>
      </w:r>
      <w:r w:rsidR="004D243C" w:rsidRPr="00496758">
        <w:rPr>
          <w:sz w:val="20"/>
          <w:szCs w:val="18"/>
        </w:rPr>
        <w:t>e</w:t>
      </w:r>
      <w:r w:rsidRPr="00496758">
        <w:rPr>
          <w:sz w:val="20"/>
          <w:szCs w:val="18"/>
        </w:rPr>
        <w:t xml:space="preserve"> divulgamos os serviços de autônomos que precisam crescer dentro do mercado.</w:t>
      </w:r>
      <w:r w:rsidR="00484C85" w:rsidRPr="00496758">
        <w:rPr>
          <w:sz w:val="20"/>
          <w:szCs w:val="18"/>
        </w:rPr>
        <w:t xml:space="preserve"> </w:t>
      </w:r>
    </w:p>
    <w:p w14:paraId="757422DD" w14:textId="705E785C" w:rsidR="00496758" w:rsidRPr="00496758" w:rsidRDefault="00EF106B" w:rsidP="00496758">
      <w:pPr>
        <w:rPr>
          <w:sz w:val="20"/>
          <w:szCs w:val="18"/>
        </w:rPr>
      </w:pPr>
      <w:r w:rsidRPr="00496758">
        <w:rPr>
          <w:sz w:val="20"/>
          <w:szCs w:val="18"/>
        </w:rPr>
        <w:t>Venha com a Jobei, resolva seu problema e ajude sua cidade!</w:t>
      </w:r>
    </w:p>
    <w:p w14:paraId="22C25C4E" w14:textId="4A5AE990" w:rsidR="00EF106B" w:rsidRPr="00DC44C4" w:rsidRDefault="00DC44C4" w:rsidP="000E0DF5">
      <w:pPr>
        <w:pStyle w:val="Ttulo"/>
      </w:pPr>
      <w:r>
        <w:lastRenderedPageBreak/>
        <w:t>3</w:t>
      </w:r>
      <w:r w:rsidRPr="00CB5228">
        <w:t>ª SEMANA</w:t>
      </w:r>
    </w:p>
    <w:p w14:paraId="4F6A0CDA" w14:textId="03CD6689" w:rsidR="004955EC" w:rsidRPr="00484C85" w:rsidRDefault="004955EC" w:rsidP="00484C85">
      <w:pPr>
        <w:rPr>
          <w:rFonts w:eastAsia="Times New Roman"/>
        </w:rPr>
      </w:pPr>
      <w:r w:rsidRPr="00EB422F">
        <w:t>No dia 18, gravamos os áudios para o pitch e fizemos as últimas alterações nos slides.</w:t>
      </w:r>
    </w:p>
    <w:p w14:paraId="327BD4BF" w14:textId="64580D05" w:rsidR="004955EC" w:rsidRPr="00EB422F" w:rsidRDefault="004955EC" w:rsidP="002937E6">
      <w:r w:rsidRPr="00EB422F">
        <w:t>No dia 19</w:t>
      </w:r>
      <w:r w:rsidR="00484C85">
        <w:t>,</w:t>
      </w:r>
      <w:r w:rsidRPr="00EB422F">
        <w:t xml:space="preserve"> a Bianca publicou o Pitch do projeto para a 2ª Mostra Tecnológica Virtual da ETEC MCM que ocorreu no dia 23 de Outubro de 2021</w:t>
      </w:r>
      <w:r w:rsidR="00ED7DB5">
        <w:t>.</w:t>
      </w:r>
    </w:p>
    <w:p w14:paraId="7D2538F1" w14:textId="03161246" w:rsidR="004955EC" w:rsidRDefault="00B8615B" w:rsidP="00E63FE8">
      <w:pPr>
        <w:ind w:firstLine="0"/>
        <w:jc w:val="center"/>
      </w:pPr>
      <w:r>
        <w:t>Promocional Jobei</w:t>
      </w:r>
    </w:p>
    <w:p w14:paraId="1000B6FA" w14:textId="530F5407" w:rsidR="00E63FE8" w:rsidRPr="00EB422F" w:rsidRDefault="00E63FE8" w:rsidP="00E63FE8">
      <w:pPr>
        <w:ind w:firstLine="0"/>
        <w:jc w:val="center"/>
      </w:pPr>
      <w:r>
        <w:rPr>
          <w:noProof/>
        </w:rPr>
        <w:drawing>
          <wp:inline distT="0" distB="0" distL="0" distR="0" wp14:anchorId="0E175FAC" wp14:editId="14665303">
            <wp:extent cx="1828800" cy="1828800"/>
            <wp:effectExtent l="0" t="0" r="0" b="0"/>
            <wp:docPr id="9" name="Imagem 9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Código QR&#10;&#10;Descrição gerada automa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FF8" w14:textId="206C0637" w:rsidR="004955EC" w:rsidRPr="00EB422F" w:rsidRDefault="004955EC" w:rsidP="00671ECA">
      <w:r w:rsidRPr="00EB422F">
        <w:t xml:space="preserve">No dia 20 a equipe decidiu mudar de hospedagem pois além de ser confuso de gerir o AwardSpace não estava carregando a maioria dos arquivos com conexão ao banco de dados e com códigos em javascript. O site passou a ser hospedado na </w:t>
      </w:r>
      <w:hyperlink r:id="rId51" w:history="1">
        <w:r w:rsidRPr="00EB422F">
          <w:rPr>
            <w:rStyle w:val="Hyperlink"/>
            <w:rFonts w:asciiTheme="majorHAnsi" w:eastAsiaTheme="majorEastAsia" w:hAnsiTheme="majorHAnsi" w:cstheme="majorHAnsi"/>
          </w:rPr>
          <w:t>https://infinityfree.net</w:t>
        </w:r>
      </w:hyperlink>
      <w:r w:rsidRPr="00EB422F">
        <w:t xml:space="preserve"> que disponibiliza diversas funcionalidades a mais e é mais organizado.</w:t>
      </w:r>
    </w:p>
    <w:p w14:paraId="7F206625" w14:textId="606FFC2F" w:rsidR="00EF106B" w:rsidRDefault="00810727" w:rsidP="00810727">
      <w:pPr>
        <w:ind w:firstLine="0"/>
        <w:jc w:val="center"/>
        <w:rPr>
          <w:rStyle w:val="Hyperlink"/>
          <w:rFonts w:asciiTheme="majorHAnsi" w:eastAsiaTheme="majorEastAsia" w:hAnsiTheme="majorHAnsi" w:cstheme="majorHAnsi"/>
        </w:rPr>
      </w:pPr>
      <w:r>
        <w:t>Acesso ao site pela h</w:t>
      </w:r>
      <w:r w:rsidR="004955EC" w:rsidRPr="00EB422F">
        <w:t>ospedagem atual</w:t>
      </w:r>
    </w:p>
    <w:p w14:paraId="49AF1660" w14:textId="28E9B8DB" w:rsidR="00AF7B8C" w:rsidRPr="00EB422F" w:rsidRDefault="0052454C" w:rsidP="00810727">
      <w:pPr>
        <w:ind w:firstLine="0"/>
        <w:jc w:val="center"/>
      </w:pPr>
      <w:r>
        <w:rPr>
          <w:noProof/>
        </w:rPr>
        <w:drawing>
          <wp:inline distT="0" distB="0" distL="0" distR="0" wp14:anchorId="2965686D" wp14:editId="3AE41513">
            <wp:extent cx="1828800" cy="1828800"/>
            <wp:effectExtent l="0" t="0" r="0" b="0"/>
            <wp:docPr id="8" name="Imagem 8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Código QR&#10;&#10;Descrição gerada automaticament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7D70" w14:textId="7184D8DC" w:rsidR="00DC2EE9" w:rsidRPr="00EB422F" w:rsidRDefault="0033539A" w:rsidP="000E0DF5">
      <w:pPr>
        <w:pStyle w:val="Ttulo"/>
      </w:pPr>
      <w:r>
        <w:t>4</w:t>
      </w:r>
      <w:r w:rsidRPr="00CB5228">
        <w:t xml:space="preserve">ª SEMANA </w:t>
      </w:r>
    </w:p>
    <w:p w14:paraId="48B6E6B5" w14:textId="07CB80A1" w:rsidR="001C02BA" w:rsidRPr="00EB422F" w:rsidRDefault="001C02BA" w:rsidP="00150F3C">
      <w:r w:rsidRPr="00EB422F">
        <w:t>No dia 28</w:t>
      </w:r>
      <w:r w:rsidR="00150F3C">
        <w:t xml:space="preserve">, </w:t>
      </w:r>
      <w:r w:rsidRPr="00EB422F">
        <w:t xml:space="preserve">a equipe fez uma reunião para organizar melhor a divisão de tarefas aproximada a apresentação definitiva do projeto de TCC. </w:t>
      </w:r>
    </w:p>
    <w:p w14:paraId="4F349C1C" w14:textId="1C48D638" w:rsidR="00322D3B" w:rsidRDefault="001C02BA" w:rsidP="00E63FE8">
      <w:r w:rsidRPr="00EB422F">
        <w:lastRenderedPageBreak/>
        <w:t xml:space="preserve">No dia 30, a Bianca fez os mapas do site para diferentes </w:t>
      </w:r>
      <w:r w:rsidR="00D64E11" w:rsidRPr="00EB422F">
        <w:t>níveis</w:t>
      </w:r>
      <w:r w:rsidRPr="00EB422F">
        <w:t xml:space="preserve"> de usuário e as modelagens de dados</w:t>
      </w:r>
      <w:r w:rsidR="004B149B">
        <w:t xml:space="preserve">. </w:t>
      </w:r>
      <w:r w:rsidR="00100683">
        <w:t>A seguir serão exemplificados os mod</w:t>
      </w:r>
      <w:r w:rsidR="003A6A2A">
        <w:t>elos de mapa de site desenvolvidos para profissionais autônomos e usuários administrativos respectivamente:</w:t>
      </w:r>
    </w:p>
    <w:p w14:paraId="18A79F06" w14:textId="5FCFEE00" w:rsidR="001C02BA" w:rsidRPr="00EB422F" w:rsidRDefault="001C02BA" w:rsidP="00322D3B">
      <w:pPr>
        <w:ind w:firstLine="0"/>
        <w:jc w:val="center"/>
      </w:pPr>
      <w:r w:rsidRPr="00EB422F">
        <w:t>Mapa do Site para Profissionais</w:t>
      </w:r>
      <w:r w:rsidRPr="00EB422F">
        <w:rPr>
          <w:noProof/>
        </w:rPr>
        <w:drawing>
          <wp:inline distT="0" distB="0" distL="0" distR="0" wp14:anchorId="6F8236BD" wp14:editId="1F30587E">
            <wp:extent cx="5245735" cy="2694940"/>
            <wp:effectExtent l="0" t="0" r="0" b="0"/>
            <wp:docPr id="61" name="Imagem 6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C914" w14:textId="317F5583" w:rsidR="001C02BA" w:rsidRPr="00EB422F" w:rsidRDefault="001C02BA" w:rsidP="001F4FCB">
      <w:pPr>
        <w:ind w:firstLine="0"/>
        <w:jc w:val="center"/>
      </w:pPr>
      <w:r w:rsidRPr="00EB422F">
        <w:t>Mapa do Site para Administradores</w:t>
      </w:r>
      <w:r w:rsidRPr="00EB422F">
        <w:rPr>
          <w:noProof/>
        </w:rPr>
        <w:drawing>
          <wp:inline distT="0" distB="0" distL="0" distR="0" wp14:anchorId="717AECC7" wp14:editId="5786B368">
            <wp:extent cx="5245735" cy="2743200"/>
            <wp:effectExtent l="0" t="0" r="0" b="0"/>
            <wp:docPr id="60" name="Imagem 6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B09E" w14:textId="77777777" w:rsidR="001C02BA" w:rsidRPr="00EB422F" w:rsidRDefault="001C02BA" w:rsidP="005B4BF1">
      <w:pPr>
        <w:pStyle w:val="NormalWeb"/>
      </w:pPr>
      <w:r w:rsidRPr="00EB422F">
        <w:t> </w:t>
      </w:r>
    </w:p>
    <w:p w14:paraId="03C3C503" w14:textId="3702C8B8" w:rsidR="001C02BA" w:rsidRPr="00EB422F" w:rsidRDefault="001C02BA" w:rsidP="005B4BF1">
      <w:pPr>
        <w:pStyle w:val="NormalWeb"/>
      </w:pPr>
    </w:p>
    <w:p w14:paraId="6C133BE1" w14:textId="0C077393" w:rsidR="00562CC1" w:rsidRPr="00EB422F" w:rsidRDefault="001C02BA" w:rsidP="00C95330">
      <w:pPr>
        <w:pStyle w:val="NormalWeb"/>
      </w:pPr>
      <w:r w:rsidRPr="00EB422F">
        <w:t> </w:t>
      </w:r>
      <w:r w:rsidR="00562CC1" w:rsidRPr="00EB422F">
        <w:br w:type="page"/>
      </w:r>
    </w:p>
    <w:p w14:paraId="0D00997D" w14:textId="6496ACF3" w:rsidR="00F24C4E" w:rsidRPr="00EB422F" w:rsidRDefault="00A76079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2" behindDoc="0" locked="0" layoutInCell="1" allowOverlap="1" wp14:anchorId="13C72605" wp14:editId="57184E7A">
            <wp:simplePos x="0" y="0"/>
            <wp:positionH relativeFrom="margin">
              <wp:posOffset>-1089025</wp:posOffset>
            </wp:positionH>
            <wp:positionV relativeFrom="page">
              <wp:posOffset>-1270</wp:posOffset>
            </wp:positionV>
            <wp:extent cx="7560000" cy="10695600"/>
            <wp:effectExtent l="0" t="0" r="3175" b="0"/>
            <wp:wrapSquare wrapText="bothSides"/>
            <wp:docPr id="19" name="Imagem 19" descr="Interface gráfica do usuário, Gráfic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Gráfico, Aplicativo&#10;&#10;Descrição gerada automaticament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56D80C" w14:textId="65990848" w:rsidR="00E7640F" w:rsidRPr="00E37F5C" w:rsidRDefault="00E7640F" w:rsidP="00630553">
      <w:pPr>
        <w:pStyle w:val="Ttulo"/>
      </w:pPr>
      <w:r w:rsidRPr="00CB5228">
        <w:lastRenderedPageBreak/>
        <w:t>1ª SEMANA</w:t>
      </w:r>
    </w:p>
    <w:p w14:paraId="2EFCDAFC" w14:textId="7989C75E" w:rsidR="00BF051F" w:rsidRPr="00EB422F" w:rsidRDefault="00BF051F" w:rsidP="00226C56">
      <w:pPr>
        <w:rPr>
          <w:lang w:eastAsia="pt-BR"/>
        </w:rPr>
      </w:pPr>
      <w:r w:rsidRPr="00EB422F">
        <w:rPr>
          <w:lang w:eastAsia="pt-BR"/>
        </w:rPr>
        <w:t>Na primeira semana de novembro fizemos uma divisão contento as prioridades quanto a revisão e ao término da documentação:</w:t>
      </w:r>
    </w:p>
    <w:p w14:paraId="35B64C9D" w14:textId="34A5C589" w:rsidR="00BF051F" w:rsidRPr="00EB422F" w:rsidRDefault="00BF051F" w:rsidP="00226C56">
      <w:pPr>
        <w:pStyle w:val="PargrafodaLista"/>
        <w:numPr>
          <w:ilvl w:val="0"/>
          <w:numId w:val="24"/>
        </w:numPr>
        <w:ind w:left="720" w:firstLine="180"/>
        <w:rPr>
          <w:lang w:eastAsia="pt-BR"/>
        </w:rPr>
      </w:pPr>
      <w:r w:rsidRPr="00EB422F">
        <w:rPr>
          <w:lang w:eastAsia="pt-BR"/>
        </w:rPr>
        <w:t xml:space="preserve">Capítulo: Aspectos Estratégicos </w:t>
      </w:r>
    </w:p>
    <w:p w14:paraId="2DA5F9CE" w14:textId="7C49C209" w:rsidR="00BF051F" w:rsidRPr="00EB422F" w:rsidRDefault="00BF051F" w:rsidP="00226C56">
      <w:pPr>
        <w:pStyle w:val="PargrafodaLista"/>
        <w:numPr>
          <w:ilvl w:val="0"/>
          <w:numId w:val="24"/>
        </w:numPr>
        <w:ind w:left="720" w:firstLine="180"/>
        <w:rPr>
          <w:lang w:eastAsia="pt-BR"/>
        </w:rPr>
      </w:pPr>
      <w:r w:rsidRPr="00EB422F">
        <w:rPr>
          <w:lang w:eastAsia="pt-BR"/>
        </w:rPr>
        <w:t xml:space="preserve">Capítulo: Protótipo </w:t>
      </w:r>
    </w:p>
    <w:p w14:paraId="536D1459" w14:textId="1E48DC16" w:rsidR="00BF051F" w:rsidRPr="00EB422F" w:rsidRDefault="00BF051F" w:rsidP="00226C56">
      <w:pPr>
        <w:pStyle w:val="PargrafodaLista"/>
        <w:numPr>
          <w:ilvl w:val="0"/>
          <w:numId w:val="24"/>
        </w:numPr>
        <w:ind w:left="720" w:firstLine="180"/>
        <w:rPr>
          <w:lang w:eastAsia="pt-BR"/>
        </w:rPr>
      </w:pPr>
      <w:r w:rsidRPr="00EB422F">
        <w:rPr>
          <w:lang w:eastAsia="pt-BR"/>
        </w:rPr>
        <w:t xml:space="preserve">Planejamento Financeiro </w:t>
      </w:r>
    </w:p>
    <w:p w14:paraId="4D6153A9" w14:textId="6C300923" w:rsidR="00BF051F" w:rsidRPr="00EB422F" w:rsidRDefault="00BF051F" w:rsidP="00226C56">
      <w:pPr>
        <w:pStyle w:val="PargrafodaLista"/>
        <w:numPr>
          <w:ilvl w:val="0"/>
          <w:numId w:val="24"/>
        </w:numPr>
        <w:ind w:left="720" w:firstLine="180"/>
        <w:rPr>
          <w:lang w:eastAsia="pt-BR"/>
        </w:rPr>
      </w:pPr>
      <w:r w:rsidRPr="00EB422F">
        <w:rPr>
          <w:lang w:eastAsia="pt-BR"/>
        </w:rPr>
        <w:t xml:space="preserve">Termos de Uso e Política de Privacidade </w:t>
      </w:r>
    </w:p>
    <w:p w14:paraId="29D36372" w14:textId="426D41BB" w:rsidR="00BF051F" w:rsidRDefault="00BF051F" w:rsidP="00226C56">
      <w:pPr>
        <w:rPr>
          <w:b/>
          <w:bCs/>
          <w:lang w:eastAsia="pt-BR"/>
        </w:rPr>
      </w:pPr>
      <w:r w:rsidRPr="00EB422F">
        <w:rPr>
          <w:lang w:eastAsia="pt-BR"/>
        </w:rPr>
        <w:t>Também foram discutidas a realização do</w:t>
      </w:r>
      <w:r w:rsidRPr="00EB422F">
        <w:rPr>
          <w:b/>
          <w:bCs/>
          <w:lang w:eastAsia="pt-BR"/>
        </w:rPr>
        <w:t xml:space="preserve"> </w:t>
      </w:r>
      <w:r w:rsidRPr="0030590C">
        <w:rPr>
          <w:lang w:eastAsia="pt-BR"/>
        </w:rPr>
        <w:t>RESUMO</w:t>
      </w:r>
      <w:r w:rsidRPr="00EB422F">
        <w:rPr>
          <w:b/>
          <w:bCs/>
          <w:lang w:eastAsia="pt-BR"/>
        </w:rPr>
        <w:t xml:space="preserve"> </w:t>
      </w:r>
      <w:r w:rsidRPr="00EB422F">
        <w:rPr>
          <w:lang w:eastAsia="pt-BR"/>
        </w:rPr>
        <w:t>(português e inglês</w:t>
      </w:r>
      <w:r w:rsidR="00AF786C">
        <w:rPr>
          <w:lang w:eastAsia="pt-BR"/>
        </w:rPr>
        <w:t xml:space="preserve">) </w:t>
      </w:r>
      <w:r w:rsidRPr="00EB422F">
        <w:rPr>
          <w:lang w:eastAsia="pt-BR"/>
        </w:rPr>
        <w:t>uma incrementação nos AGRADECIMENTOS e a realização da</w:t>
      </w:r>
      <w:r w:rsidRPr="0030590C">
        <w:rPr>
          <w:lang w:eastAsia="pt-BR"/>
        </w:rPr>
        <w:t xml:space="preserve"> CONCLUSÃO</w:t>
      </w:r>
      <w:r w:rsidR="0030590C" w:rsidRPr="0030590C">
        <w:rPr>
          <w:lang w:eastAsia="pt-BR"/>
        </w:rPr>
        <w:t>.</w:t>
      </w:r>
    </w:p>
    <w:p w14:paraId="259B1C4C" w14:textId="24BBF00B" w:rsidR="00796FD4" w:rsidRDefault="0030590C" w:rsidP="00796FD4">
      <w:pPr>
        <w:rPr>
          <w:lang w:eastAsia="pt-BR"/>
        </w:rPr>
      </w:pPr>
      <w:r w:rsidRPr="0030590C">
        <w:rPr>
          <w:lang w:eastAsia="pt-BR"/>
        </w:rPr>
        <w:t>As tarefas foram divididas de forma que</w:t>
      </w:r>
      <w:r>
        <w:rPr>
          <w:lang w:eastAsia="pt-BR"/>
        </w:rPr>
        <w:t xml:space="preserve"> a Ana</w:t>
      </w:r>
      <w:r w:rsidR="008D6371">
        <w:rPr>
          <w:lang w:eastAsia="pt-BR"/>
        </w:rPr>
        <w:t xml:space="preserve"> ficou responsável por terminar os </w:t>
      </w:r>
      <w:r w:rsidR="00BF051F" w:rsidRPr="00EB422F">
        <w:rPr>
          <w:lang w:eastAsia="pt-BR"/>
        </w:rPr>
        <w:t xml:space="preserve">Termos de uso e </w:t>
      </w:r>
      <w:r w:rsidR="008D6371">
        <w:rPr>
          <w:lang w:eastAsia="pt-BR"/>
        </w:rPr>
        <w:t xml:space="preserve">a </w:t>
      </w:r>
      <w:r w:rsidR="00BF051F" w:rsidRPr="00EB422F">
        <w:rPr>
          <w:lang w:eastAsia="pt-BR"/>
        </w:rPr>
        <w:t>política de privacidade</w:t>
      </w:r>
      <w:r w:rsidR="008D6371">
        <w:rPr>
          <w:lang w:eastAsia="pt-BR"/>
        </w:rPr>
        <w:t xml:space="preserve">, a Bianca </w:t>
      </w:r>
      <w:r w:rsidR="000E3492">
        <w:rPr>
          <w:lang w:eastAsia="pt-BR"/>
        </w:rPr>
        <w:t>ficou de revisar e inserir os gráficos e imagens que faltaram n</w:t>
      </w:r>
      <w:r w:rsidR="00E1199C">
        <w:rPr>
          <w:lang w:eastAsia="pt-BR"/>
        </w:rPr>
        <w:t>as partes do</w:t>
      </w:r>
      <w:r w:rsidR="00BF051F" w:rsidRPr="00EB422F">
        <w:rPr>
          <w:lang w:eastAsia="pt-BR"/>
        </w:rPr>
        <w:t xml:space="preserve"> Protótipo e </w:t>
      </w:r>
      <w:r w:rsidR="00E1199C">
        <w:rPr>
          <w:lang w:eastAsia="pt-BR"/>
        </w:rPr>
        <w:t>dos A</w:t>
      </w:r>
      <w:r w:rsidR="00BF051F" w:rsidRPr="00EB422F">
        <w:rPr>
          <w:lang w:eastAsia="pt-BR"/>
        </w:rPr>
        <w:t xml:space="preserve">spectos </w:t>
      </w:r>
      <w:r w:rsidR="00E1199C">
        <w:rPr>
          <w:lang w:eastAsia="pt-BR"/>
        </w:rPr>
        <w:t>E</w:t>
      </w:r>
      <w:r w:rsidR="00BF051F" w:rsidRPr="00EB422F">
        <w:rPr>
          <w:lang w:eastAsia="pt-BR"/>
        </w:rPr>
        <w:t>stratégicos</w:t>
      </w:r>
      <w:r w:rsidR="00E1199C">
        <w:rPr>
          <w:lang w:eastAsia="pt-BR"/>
        </w:rPr>
        <w:t xml:space="preserve"> na documentação, a Emanuela ficou responsável por terminar o </w:t>
      </w:r>
      <w:r w:rsidR="00BF051F" w:rsidRPr="00EB422F">
        <w:rPr>
          <w:lang w:eastAsia="pt-BR"/>
        </w:rPr>
        <w:t>Planejamento financeiro</w:t>
      </w:r>
      <w:r w:rsidR="00E1199C">
        <w:rPr>
          <w:lang w:eastAsia="pt-BR"/>
        </w:rPr>
        <w:t xml:space="preserve"> e a Isabelle</w:t>
      </w:r>
      <w:r w:rsidR="00796FD4">
        <w:rPr>
          <w:lang w:eastAsia="pt-BR"/>
        </w:rPr>
        <w:t xml:space="preserve"> fez os slides da apresentação e adicionou o resumo e a conclusão à documentação.</w:t>
      </w:r>
    </w:p>
    <w:p w14:paraId="07420E04" w14:textId="36759425" w:rsidR="00491CE5" w:rsidRDefault="00491CE5" w:rsidP="00796FD4">
      <w:pPr>
        <w:rPr>
          <w:lang w:eastAsia="pt-BR"/>
        </w:rPr>
      </w:pPr>
      <w:r>
        <w:rPr>
          <w:lang w:eastAsia="pt-BR"/>
        </w:rPr>
        <w:t>Na aula do dia 01</w:t>
      </w:r>
      <w:r w:rsidR="006D6275">
        <w:rPr>
          <w:lang w:eastAsia="pt-BR"/>
        </w:rPr>
        <w:t xml:space="preserve"> a prof.ª explicou como devem ser feitos os slides </w:t>
      </w:r>
      <w:r w:rsidR="00C32B45">
        <w:rPr>
          <w:lang w:eastAsia="pt-BR"/>
        </w:rPr>
        <w:t>definitivos</w:t>
      </w:r>
    </w:p>
    <w:p w14:paraId="3368B304" w14:textId="2754F7A5" w:rsidR="00491CE5" w:rsidRDefault="00491CE5" w:rsidP="00C32B45">
      <w:pPr>
        <w:ind w:firstLine="0"/>
        <w:jc w:val="center"/>
      </w:pPr>
      <w:r w:rsidRPr="00EB422F">
        <w:rPr>
          <w:noProof/>
        </w:rPr>
        <w:drawing>
          <wp:inline distT="0" distB="0" distL="0" distR="0" wp14:anchorId="01AD3EC0" wp14:editId="183F148D">
            <wp:extent cx="5245126" cy="3912265"/>
            <wp:effectExtent l="0" t="0" r="0" b="0"/>
            <wp:docPr id="63" name="Imagem 6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2" b="11840"/>
                    <a:stretch/>
                  </pic:blipFill>
                  <pic:spPr bwMode="auto">
                    <a:xfrm>
                      <a:off x="0" y="0"/>
                      <a:ext cx="5245735" cy="3912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2BEE5" w14:textId="7DBBB852" w:rsidR="00A6106A" w:rsidRPr="00EB422F" w:rsidRDefault="00E37F5C" w:rsidP="00796FD4">
      <w:pPr>
        <w:pStyle w:val="Ttulo"/>
      </w:pPr>
      <w:r>
        <w:lastRenderedPageBreak/>
        <w:t>2</w:t>
      </w:r>
      <w:r w:rsidRPr="00CB5228">
        <w:t xml:space="preserve">ª SEMANA </w:t>
      </w:r>
    </w:p>
    <w:p w14:paraId="094DB291" w14:textId="4630BC25" w:rsidR="00077D7C" w:rsidRPr="00EB422F" w:rsidRDefault="00077D7C" w:rsidP="00F2385C">
      <w:r w:rsidRPr="00EB422F">
        <w:t xml:space="preserve">Na semana do dia 08, foram concluídos os capítulos de Protótipo e Aspectos Estratégicos e o </w:t>
      </w:r>
      <w:r w:rsidR="00F2385C">
        <w:t>A</w:t>
      </w:r>
      <w:r w:rsidRPr="00EB422F">
        <w:t xml:space="preserve">pêndice A, referente ao planejamento financeiro do projeto </w:t>
      </w:r>
    </w:p>
    <w:p w14:paraId="04F23C96" w14:textId="2BDEF2BC" w:rsidR="00077D7C" w:rsidRPr="00EB422F" w:rsidRDefault="00077D7C" w:rsidP="00C32B45">
      <w:r w:rsidRPr="00EB422F">
        <w:t>Foi sorteada a ordem das apresentações, que ocorrerá no dia 02</w:t>
      </w:r>
      <w:r w:rsidR="00A42756">
        <w:t xml:space="preserve"> de dezembro</w:t>
      </w:r>
      <w:r w:rsidRPr="00EB422F">
        <w:t>, de forma que a Jobei será o 7º grupo a apresentar. Foram definidos os dias para ensaios.</w:t>
      </w:r>
    </w:p>
    <w:p w14:paraId="5C0B050E" w14:textId="485B78D9" w:rsidR="00077D7C" w:rsidRPr="00EB422F" w:rsidRDefault="00077D7C" w:rsidP="00F2385C">
      <w:r w:rsidRPr="00EB422F">
        <w:t>No dia 10</w:t>
      </w:r>
      <w:r w:rsidR="00C32B45">
        <w:t>,</w:t>
      </w:r>
      <w:r w:rsidRPr="00EB422F">
        <w:t xml:space="preserve"> a equipe desenvolveu o roteiro do pé na porta (curta encenação antes da apresentação) com o </w:t>
      </w:r>
      <w:r w:rsidR="00A42756" w:rsidRPr="00EB422F">
        <w:t>auxílio</w:t>
      </w:r>
      <w:r w:rsidRPr="00EB422F">
        <w:t xml:space="preserve"> d</w:t>
      </w:r>
      <w:r w:rsidR="00F73A83">
        <w:t>e uma colega de turma</w:t>
      </w:r>
      <w:r w:rsidRPr="00EB422F">
        <w:t>. Veja abaixo:</w:t>
      </w:r>
    </w:p>
    <w:p w14:paraId="02103269" w14:textId="77777777" w:rsidR="00496758" w:rsidRDefault="00496758" w:rsidP="00C32B45">
      <w:pPr>
        <w:ind w:firstLine="0"/>
        <w:rPr>
          <w:b/>
          <w:bCs/>
          <w:sz w:val="20"/>
          <w:szCs w:val="18"/>
        </w:rPr>
      </w:pPr>
    </w:p>
    <w:p w14:paraId="2DCDDDA0" w14:textId="426A914E" w:rsidR="00077D7C" w:rsidRPr="00496758" w:rsidRDefault="00C32B45" w:rsidP="00496758">
      <w:pPr>
        <w:ind w:firstLine="0"/>
        <w:jc w:val="center"/>
        <w:rPr>
          <w:b/>
          <w:bCs/>
          <w:sz w:val="20"/>
          <w:szCs w:val="18"/>
        </w:rPr>
      </w:pPr>
      <w:r w:rsidRPr="00496758">
        <w:rPr>
          <w:b/>
          <w:bCs/>
          <w:sz w:val="20"/>
          <w:szCs w:val="18"/>
        </w:rPr>
        <w:t>ROTEIRO PÉ NA PORTA</w:t>
      </w:r>
    </w:p>
    <w:p w14:paraId="4DBC2069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1: Com licença...</w:t>
      </w:r>
    </w:p>
    <w:p w14:paraId="45343B74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2: (passa reto)</w:t>
      </w:r>
    </w:p>
    <w:p w14:paraId="7FD9ACC6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1: Ah... eu só queria apresentar meu trabalho...</w:t>
      </w:r>
    </w:p>
    <w:p w14:paraId="39D60879" w14:textId="477B9A6B" w:rsidR="00077D7C" w:rsidRPr="00496758" w:rsidRDefault="00077D7C" w:rsidP="00F73A83">
      <w:pPr>
        <w:rPr>
          <w:sz w:val="20"/>
          <w:szCs w:val="18"/>
        </w:rPr>
      </w:pPr>
      <w:r w:rsidRPr="00496758">
        <w:rPr>
          <w:sz w:val="20"/>
          <w:szCs w:val="18"/>
        </w:rPr>
        <w:t xml:space="preserve">Pessoa 3: </w:t>
      </w:r>
      <w:r w:rsidR="00F73A83" w:rsidRPr="00496758">
        <w:rPr>
          <w:sz w:val="20"/>
          <w:szCs w:val="18"/>
        </w:rPr>
        <w:t>(Amiga chega e a vê chateada)</w:t>
      </w:r>
      <w:r w:rsidR="00F73A83" w:rsidRPr="00496758">
        <w:rPr>
          <w:sz w:val="20"/>
          <w:szCs w:val="18"/>
        </w:rPr>
        <w:t xml:space="preserve"> </w:t>
      </w:r>
      <w:r w:rsidRPr="00496758">
        <w:rPr>
          <w:sz w:val="20"/>
          <w:szCs w:val="18"/>
        </w:rPr>
        <w:t>O que aconteceu??</w:t>
      </w:r>
    </w:p>
    <w:p w14:paraId="630FEF1C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1: Estou pensando em desistir, trabalhar como autônoma foi a pior decisão da minha vida, não tenho visibilidade, se continuar assim vou acabar indo morar de favor ou passar fome!!!</w:t>
      </w:r>
    </w:p>
    <w:p w14:paraId="7554E740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3: Complicado... Você já ouviu falar do Jobei?</w:t>
      </w:r>
    </w:p>
    <w:p w14:paraId="55387989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1: Não, o que é isso?</w:t>
      </w:r>
    </w:p>
    <w:p w14:paraId="729B5D33" w14:textId="7A8CFCAA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</w:t>
      </w:r>
      <w:r w:rsidR="00496758" w:rsidRPr="00496758">
        <w:rPr>
          <w:sz w:val="20"/>
          <w:szCs w:val="18"/>
        </w:rPr>
        <w:t xml:space="preserve"> </w:t>
      </w:r>
      <w:r w:rsidRPr="00496758">
        <w:rPr>
          <w:sz w:val="20"/>
          <w:szCs w:val="18"/>
        </w:rPr>
        <w:t>3: Jobei é uma plataforma de divulgação para os trabalhos de autônomos aqui da região, você deveria dar uma olhadinha lá</w:t>
      </w:r>
    </w:p>
    <w:p w14:paraId="4D5364F6" w14:textId="77777777" w:rsidR="00077D7C" w:rsidRPr="00496758" w:rsidRDefault="00077D7C" w:rsidP="00F2385C">
      <w:pPr>
        <w:rPr>
          <w:sz w:val="20"/>
          <w:szCs w:val="18"/>
        </w:rPr>
      </w:pPr>
      <w:r w:rsidRPr="00496758">
        <w:rPr>
          <w:sz w:val="20"/>
          <w:szCs w:val="18"/>
        </w:rPr>
        <w:t>Pessoa 1: Como não fiquei sabendo disso antes?? Ela vai me ajudar muito!</w:t>
      </w:r>
    </w:p>
    <w:p w14:paraId="43B51E3B" w14:textId="073E4CFC" w:rsidR="00077D7C" w:rsidRPr="00EB422F" w:rsidRDefault="00077D7C" w:rsidP="00496758">
      <w:r w:rsidRPr="00EB422F">
        <w:t> </w:t>
      </w:r>
    </w:p>
    <w:p w14:paraId="1655A450" w14:textId="4C49BE77" w:rsidR="00077D7C" w:rsidRPr="00EB422F" w:rsidRDefault="00077D7C" w:rsidP="00F2385C">
      <w:r w:rsidRPr="00EB422F">
        <w:t>No dia 11, a Isa compartilhou o link do de</w:t>
      </w:r>
      <w:r w:rsidR="00697BA8">
        <w:t>s</w:t>
      </w:r>
      <w:r w:rsidRPr="00EB422F">
        <w:t xml:space="preserve">ign no Canva para edição e </w:t>
      </w:r>
      <w:r w:rsidR="00697BA8" w:rsidRPr="00EB422F">
        <w:t>visualização</w:t>
      </w:r>
      <w:r w:rsidRPr="00EB422F">
        <w:t xml:space="preserve"> do template da apresentação do projeto</w:t>
      </w:r>
      <w:r w:rsidR="00D35A48">
        <w:t>.</w:t>
      </w:r>
    </w:p>
    <w:p w14:paraId="56DEE999" w14:textId="466EFA37" w:rsidR="00077D7C" w:rsidRPr="00B1072B" w:rsidRDefault="00B1072B" w:rsidP="00C32B45">
      <w:pPr>
        <w:pStyle w:val="Ttulo"/>
      </w:pPr>
      <w:r>
        <w:t>3</w:t>
      </w:r>
      <w:r w:rsidRPr="00CB5228">
        <w:t>ª SEMANA</w:t>
      </w:r>
    </w:p>
    <w:p w14:paraId="2B88B99F" w14:textId="7A47CC49" w:rsidR="00B55140" w:rsidRPr="00EB422F" w:rsidRDefault="00B55140" w:rsidP="007821E2">
      <w:r w:rsidRPr="00EB422F">
        <w:t xml:space="preserve">No dia 18 foi feito um ensaio da apresentação, a Emanuela não pode estar presente devido problemas pessoais e a equipe passou por alguns problemas de comunicação (chegamos a pedir para apresentar em outro </w:t>
      </w:r>
      <w:r w:rsidR="00D35A48" w:rsidRPr="00EB422F">
        <w:t>dia,</w:t>
      </w:r>
      <w:r w:rsidRPr="00EB422F">
        <w:t xml:space="preserve"> mas a professora não </w:t>
      </w:r>
      <w:r w:rsidRPr="00EB422F">
        <w:lastRenderedPageBreak/>
        <w:t>deixou), apresentamos mesmo assim. Nos foi orientado adicionar a parte do financeiro e os concorrentes na apresentação, pois estavam faltando.</w:t>
      </w:r>
    </w:p>
    <w:p w14:paraId="0E4CA88B" w14:textId="3DB6BC7A" w:rsidR="00B55140" w:rsidRPr="00EB422F" w:rsidRDefault="00B55140" w:rsidP="007821E2">
      <w:r w:rsidRPr="00EB422F">
        <w:t xml:space="preserve">No dia 19, a Bianca substituiu as partes do site em que apareciam "Lorem Ipsum" por textos autorais e adicionou os Termos e Políticas de Privacidade ao site para que os usuários saibam das condições. </w:t>
      </w:r>
    </w:p>
    <w:p w14:paraId="3E93FCFD" w14:textId="5A02EE46" w:rsidR="00B55140" w:rsidRPr="00EB422F" w:rsidRDefault="00B55140" w:rsidP="007821E2">
      <w:r w:rsidRPr="00EB422F">
        <w:t>No dia 20, a Emanuela enviou os slides referentes ao financeiro do projeto e a Isabelle revisou e atualizou a apresentação no Canva.</w:t>
      </w:r>
    </w:p>
    <w:p w14:paraId="2A81F044" w14:textId="77777777" w:rsidR="00B1072B" w:rsidRDefault="00B1072B" w:rsidP="00630553">
      <w:pPr>
        <w:pStyle w:val="Ttulo"/>
      </w:pPr>
      <w:r>
        <w:t>4</w:t>
      </w:r>
      <w:r w:rsidRPr="00CB5228">
        <w:t xml:space="preserve">ª SEMANA </w:t>
      </w:r>
    </w:p>
    <w:p w14:paraId="441165D0" w14:textId="3605A294" w:rsidR="0006156B" w:rsidRPr="00EB422F" w:rsidRDefault="0006156B" w:rsidP="00702F37">
      <w:r w:rsidRPr="00EB422F">
        <w:t>No dia 24</w:t>
      </w:r>
      <w:r w:rsidR="00702F37">
        <w:t>,</w:t>
      </w:r>
      <w:r w:rsidRPr="00EB422F">
        <w:t xml:space="preserve"> a equipe fez uma reunião pelo Google Meet para ensaiar a apresentação completa com o tempo cronometrado (20 minutos) e fazer os últimos ajustes como divisão dos temas de explicação mais complexa.</w:t>
      </w:r>
    </w:p>
    <w:p w14:paraId="27451CC4" w14:textId="117E8541" w:rsidR="0006156B" w:rsidRPr="00EB422F" w:rsidRDefault="0006156B" w:rsidP="00702F37">
      <w:r w:rsidRPr="00EB422F">
        <w:t>No dia 25</w:t>
      </w:r>
      <w:r w:rsidR="00702F37">
        <w:t>,</w:t>
      </w:r>
      <w:r w:rsidRPr="00EB422F">
        <w:t xml:space="preserve"> foi feito outro ensaio, dessa vez no auditório da Etec para melhor experiência e aproveitamento do palco, a professora Cintia deu um retorno sobre a apresentação e disse para nos prepararmos para possíveis perguntas da banca. </w:t>
      </w:r>
    </w:p>
    <w:p w14:paraId="775AE742" w14:textId="3485287D" w:rsidR="0006156B" w:rsidRPr="00EB422F" w:rsidRDefault="0006156B" w:rsidP="00702F37">
      <w:r w:rsidRPr="00EB422F">
        <w:t xml:space="preserve">A equipe também discutiu a confecção de broches e cartões para presentear a banca e os professores que nos auxiliaram durante o desenvolvimento do projeto. Segue </w:t>
      </w:r>
      <w:r w:rsidR="00475231">
        <w:t>frente e verso d</w:t>
      </w:r>
      <w:r w:rsidRPr="00EB422F">
        <w:t>o design</w:t>
      </w:r>
      <w:r w:rsidR="00382E80">
        <w:t xml:space="preserve"> dos cartões</w:t>
      </w:r>
      <w:r w:rsidRPr="00EB422F">
        <w:t xml:space="preserve">: </w:t>
      </w:r>
    </w:p>
    <w:p w14:paraId="76503C77" w14:textId="5216AFA3" w:rsidR="0006156B" w:rsidRPr="00EB422F" w:rsidRDefault="0006156B" w:rsidP="00382E80">
      <w:pPr>
        <w:pStyle w:val="NormalWeb"/>
        <w:jc w:val="center"/>
      </w:pPr>
      <w:r w:rsidRPr="00EB422F">
        <w:rPr>
          <w:rFonts w:eastAsiaTheme="minorEastAsia"/>
          <w:noProof/>
        </w:rPr>
        <w:drawing>
          <wp:inline distT="0" distB="0" distL="0" distR="0" wp14:anchorId="17BF6A3E" wp14:editId="548C52E6">
            <wp:extent cx="2446771" cy="1371600"/>
            <wp:effectExtent l="0" t="0" r="0" b="0"/>
            <wp:docPr id="194" name="Imagem 19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m 19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7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A13">
        <w:t xml:space="preserve">  </w:t>
      </w:r>
      <w:r w:rsidR="00702F37" w:rsidRPr="00EB422F">
        <w:rPr>
          <w:rFonts w:eastAsiaTheme="minorEastAsia"/>
          <w:noProof/>
        </w:rPr>
        <w:drawing>
          <wp:inline distT="0" distB="0" distL="0" distR="0" wp14:anchorId="3EE409AF" wp14:editId="70B917B9">
            <wp:extent cx="2446770" cy="1371600"/>
            <wp:effectExtent l="0" t="0" r="0" b="0"/>
            <wp:docPr id="193" name="Imagem 19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35373" w14:textId="6B1AB119" w:rsidR="0006156B" w:rsidRPr="00EB422F" w:rsidRDefault="0006156B" w:rsidP="00587A13">
      <w:r w:rsidRPr="00EB422F">
        <w:t xml:space="preserve">No dia 26, a Isabelle fez um orçamento para a impressão juntamente com a encadernação do diário de bordo e a equipe decidiu por imprimir em casa e dividir o os gastos de encadernação. </w:t>
      </w:r>
    </w:p>
    <w:p w14:paraId="05FB322C" w14:textId="628D338A" w:rsidR="00B55140" w:rsidRPr="00EB422F" w:rsidRDefault="0006156B" w:rsidP="00F2385C">
      <w:r w:rsidRPr="00EB422F">
        <w:t>A Bianca revisou e atualizou o diário de bordo, também criando designs para as capas, índices e divisórias mensais no Canva</w:t>
      </w:r>
      <w:r w:rsidR="00677A2E">
        <w:t xml:space="preserve">. </w:t>
      </w:r>
      <w:r w:rsidRPr="00EB422F">
        <w:t xml:space="preserve">A Emanuela </w:t>
      </w:r>
      <w:r w:rsidR="00F2385C">
        <w:t xml:space="preserve">começou a fazer </w:t>
      </w:r>
      <w:r w:rsidRPr="00EB422F">
        <w:t>os broches manualmente</w:t>
      </w:r>
      <w:r w:rsidR="00F2385C">
        <w:t xml:space="preserve"> e terminou a confecção no dia 28</w:t>
      </w:r>
    </w:p>
    <w:p w14:paraId="4EE09E30" w14:textId="5CDB05C9" w:rsidR="00AE26E4" w:rsidRPr="00EB422F" w:rsidRDefault="00075D7D" w:rsidP="00F2385C">
      <w:pPr>
        <w:ind w:firstLine="0"/>
        <w:jc w:val="center"/>
      </w:pPr>
      <w:r w:rsidRPr="00EB422F">
        <w:rPr>
          <w:noProof/>
          <w:lang w:eastAsia="pt-BR"/>
        </w:rPr>
        <w:lastRenderedPageBreak/>
        <w:drawing>
          <wp:inline distT="0" distB="0" distL="0" distR="0" wp14:anchorId="58AFB6C5" wp14:editId="23A340E2">
            <wp:extent cx="3136324" cy="2487084"/>
            <wp:effectExtent l="0" t="0" r="6985" b="8890"/>
            <wp:docPr id="195" name="Imagem 19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7" t="14093" r="31291" b="9199"/>
                    <a:stretch/>
                  </pic:blipFill>
                  <pic:spPr bwMode="auto">
                    <a:xfrm>
                      <a:off x="0" y="0"/>
                      <a:ext cx="3138810" cy="248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90623" w14:textId="24982901" w:rsidR="00F24C4E" w:rsidRPr="00EB422F" w:rsidRDefault="00B40499" w:rsidP="00F2385C">
      <w:r>
        <w:t>No dia 30, a equipe combinou de ensaiar online</w:t>
      </w:r>
      <w:r w:rsidR="00CB1243">
        <w:t>, a Ana enviou o</w:t>
      </w:r>
      <w:r w:rsidR="00B30F5B">
        <w:t xml:space="preserve"> último</w:t>
      </w:r>
      <w:r w:rsidR="00CB1243">
        <w:t xml:space="preserve"> texto referente </w:t>
      </w:r>
      <w:r w:rsidR="00B30F5B">
        <w:t>ao diário de bordo</w:t>
      </w:r>
      <w:r>
        <w:t xml:space="preserve"> e</w:t>
      </w:r>
      <w:r w:rsidR="00B30F5B">
        <w:t xml:space="preserve"> a Bianca terminou a edição do mesmo </w:t>
      </w:r>
      <w:r w:rsidR="004B0413">
        <w:t xml:space="preserve">e enviou para a Isabelle </w:t>
      </w:r>
      <w:r w:rsidR="00B30F5B">
        <w:t xml:space="preserve">que </w:t>
      </w:r>
      <w:r w:rsidR="004B0413">
        <w:t>imprimiu e encadernou</w:t>
      </w:r>
      <w:r w:rsidR="001A5D35">
        <w:t>, além disso, a equipe combinou</w:t>
      </w:r>
      <w:r>
        <w:t xml:space="preserve"> de fazer um último ensaio presencial </w:t>
      </w:r>
      <w:r w:rsidR="00CB1243">
        <w:t>no dia 1 de dezembro.</w:t>
      </w:r>
    </w:p>
    <w:p w14:paraId="5A904991" w14:textId="63E9D279" w:rsidR="009563A6" w:rsidRPr="00EB422F" w:rsidRDefault="00410592" w:rsidP="005B4BF1">
      <w:r w:rsidRPr="00EB422F">
        <w:rPr>
          <w:noProof/>
          <w:lang w:eastAsia="pt-BR"/>
        </w:rPr>
        <w:lastRenderedPageBreak/>
        <w:drawing>
          <wp:anchor distT="0" distB="0" distL="114300" distR="114300" simplePos="0" relativeHeight="251658241" behindDoc="0" locked="0" layoutInCell="1" allowOverlap="1" wp14:anchorId="12FF6153" wp14:editId="2E247563">
            <wp:simplePos x="0" y="0"/>
            <wp:positionH relativeFrom="margin">
              <wp:posOffset>-1080135</wp:posOffset>
            </wp:positionH>
            <wp:positionV relativeFrom="margin">
              <wp:posOffset>-1085850</wp:posOffset>
            </wp:positionV>
            <wp:extent cx="7578000" cy="10720800"/>
            <wp:effectExtent l="0" t="0" r="4445" b="4445"/>
            <wp:wrapSquare wrapText="bothSides"/>
            <wp:docPr id="10" name="Imagem 10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Forma&#10;&#10;Descrição gerada automaticament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000" cy="107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63A6" w:rsidRPr="00EB422F" w:rsidSect="006E3D41">
      <w:headerReference w:type="default" r:id="rId61"/>
      <w:footerReference w:type="default" r:id="rId62"/>
      <w:pgSz w:w="11906" w:h="16838" w:code="9"/>
      <w:pgMar w:top="1701" w:right="1134" w:bottom="1134" w:left="1701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BDF9BF" w14:textId="77777777" w:rsidR="009D42E8" w:rsidRDefault="009D42E8" w:rsidP="005B4BF1">
      <w:r>
        <w:separator/>
      </w:r>
    </w:p>
    <w:p w14:paraId="15230C33" w14:textId="77777777" w:rsidR="009D42E8" w:rsidRDefault="009D42E8" w:rsidP="005B4BF1"/>
  </w:endnote>
  <w:endnote w:type="continuationSeparator" w:id="0">
    <w:p w14:paraId="656DDEAD" w14:textId="77777777" w:rsidR="009D42E8" w:rsidRDefault="009D42E8" w:rsidP="005B4BF1">
      <w:r>
        <w:continuationSeparator/>
      </w:r>
    </w:p>
    <w:p w14:paraId="430483EA" w14:textId="77777777" w:rsidR="009D42E8" w:rsidRDefault="009D42E8" w:rsidP="005B4BF1"/>
  </w:endnote>
  <w:endnote w:type="continuationNotice" w:id="1">
    <w:p w14:paraId="49200D2B" w14:textId="77777777" w:rsidR="009D42E8" w:rsidRDefault="009D42E8" w:rsidP="005B4B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D5EE1" w14:textId="4011D76A" w:rsidR="00DF027C" w:rsidRPr="004F0028" w:rsidRDefault="00DF027C" w:rsidP="005B4BF1">
    <w:pPr>
      <w:pStyle w:val="Rodap"/>
    </w:pPr>
  </w:p>
  <w:p w14:paraId="020DC931" w14:textId="77777777" w:rsidR="00DF027C" w:rsidRPr="004F0028" w:rsidRDefault="00DF027C" w:rsidP="005B4BF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DF306" w14:textId="77777777" w:rsidR="009D42E8" w:rsidRDefault="009D42E8" w:rsidP="005B4BF1">
      <w:r>
        <w:separator/>
      </w:r>
    </w:p>
    <w:p w14:paraId="4250E84C" w14:textId="77777777" w:rsidR="009D42E8" w:rsidRDefault="009D42E8" w:rsidP="005B4BF1"/>
  </w:footnote>
  <w:footnote w:type="continuationSeparator" w:id="0">
    <w:p w14:paraId="729729A0" w14:textId="77777777" w:rsidR="009D42E8" w:rsidRDefault="009D42E8" w:rsidP="005B4BF1">
      <w:r>
        <w:continuationSeparator/>
      </w:r>
    </w:p>
    <w:p w14:paraId="2C24D391" w14:textId="77777777" w:rsidR="009D42E8" w:rsidRDefault="009D42E8" w:rsidP="005B4BF1"/>
  </w:footnote>
  <w:footnote w:type="continuationNotice" w:id="1">
    <w:p w14:paraId="5A2BB8BC" w14:textId="77777777" w:rsidR="009D42E8" w:rsidRDefault="009D42E8" w:rsidP="005B4B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19F42" w14:textId="29E6BF68" w:rsidR="000F21B7" w:rsidRDefault="000F21B7" w:rsidP="005B4BF1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CE12DD" wp14:editId="19864619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15240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9687B" w14:textId="4BA71746" w:rsidR="000F21B7" w:rsidRPr="009C05B0" w:rsidRDefault="00627464" w:rsidP="00463F34">
                          <w:pPr>
                            <w:ind w:firstLine="0"/>
                            <w:jc w:val="right"/>
                            <w:rPr>
                              <w:sz w:val="22"/>
                              <w:szCs w:val="20"/>
                            </w:rPr>
                          </w:pPr>
                          <w:r w:rsidRPr="009C05B0">
                            <w:rPr>
                              <w:sz w:val="22"/>
                              <w:szCs w:val="20"/>
                            </w:rPr>
                            <w:t xml:space="preserve">Diário de </w:t>
                          </w:r>
                          <w:r w:rsidR="000D38D8" w:rsidRPr="009C05B0">
                            <w:rPr>
                              <w:sz w:val="22"/>
                              <w:szCs w:val="20"/>
                            </w:rPr>
                            <w:t>Bordo - Jobei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CE12DD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" o:allowincell="f" filled="f" stroked="f">
              <v:textbox style="mso-fit-shape-to-text:t" inset=",0,,0">
                <w:txbxContent>
                  <w:p w14:paraId="3F59687B" w14:textId="4BA71746" w:rsidR="000F21B7" w:rsidRPr="009C05B0" w:rsidRDefault="00627464" w:rsidP="00463F34">
                    <w:pPr>
                      <w:ind w:firstLine="0"/>
                      <w:jc w:val="right"/>
                      <w:rPr>
                        <w:sz w:val="22"/>
                        <w:szCs w:val="20"/>
                      </w:rPr>
                    </w:pPr>
                    <w:r w:rsidRPr="009C05B0">
                      <w:rPr>
                        <w:sz w:val="22"/>
                        <w:szCs w:val="20"/>
                      </w:rPr>
                      <w:t xml:space="preserve">Diário de </w:t>
                    </w:r>
                    <w:r w:rsidR="000D38D8" w:rsidRPr="009C05B0">
                      <w:rPr>
                        <w:sz w:val="22"/>
                        <w:szCs w:val="20"/>
                      </w:rPr>
                      <w:t>Bordo - Jobei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5A5C"/>
    <w:multiLevelType w:val="hybridMultilevel"/>
    <w:tmpl w:val="6D9A12A8"/>
    <w:lvl w:ilvl="0" w:tplc="3A1A6110">
      <w:numFmt w:val="bullet"/>
      <w:lvlText w:val="•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5813A0"/>
    <w:multiLevelType w:val="hybridMultilevel"/>
    <w:tmpl w:val="43B0044C"/>
    <w:lvl w:ilvl="0" w:tplc="3A1A6110">
      <w:numFmt w:val="bullet"/>
      <w:lvlText w:val="•"/>
      <w:lvlJc w:val="left"/>
      <w:pPr>
        <w:ind w:left="1800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B7429C"/>
    <w:multiLevelType w:val="multilevel"/>
    <w:tmpl w:val="138C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845496"/>
    <w:multiLevelType w:val="hybridMultilevel"/>
    <w:tmpl w:val="8B5CD2EA"/>
    <w:lvl w:ilvl="0" w:tplc="3A1A6110">
      <w:numFmt w:val="bullet"/>
      <w:lvlText w:val="•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6118EF"/>
    <w:multiLevelType w:val="hybridMultilevel"/>
    <w:tmpl w:val="6FCA27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F0B5B3A"/>
    <w:multiLevelType w:val="multilevel"/>
    <w:tmpl w:val="3964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DD3F64"/>
    <w:multiLevelType w:val="hybridMultilevel"/>
    <w:tmpl w:val="2ED85E94"/>
    <w:lvl w:ilvl="0" w:tplc="3A1A6110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1D003B"/>
    <w:multiLevelType w:val="hybridMultilevel"/>
    <w:tmpl w:val="22126892"/>
    <w:lvl w:ilvl="0" w:tplc="FFFFFFFF">
      <w:numFmt w:val="bullet"/>
      <w:lvlText w:val="•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3A1A6110">
      <w:numFmt w:val="bullet"/>
      <w:lvlText w:val="•"/>
      <w:lvlJc w:val="left"/>
      <w:pPr>
        <w:ind w:left="2160" w:hanging="360"/>
      </w:pPr>
      <w:rPr>
        <w:rFonts w:ascii="Arial" w:eastAsiaTheme="minorEastAsia" w:hAnsi="Arial" w:cs="Aria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EF4BA7"/>
    <w:multiLevelType w:val="hybridMultilevel"/>
    <w:tmpl w:val="2B46A682"/>
    <w:lvl w:ilvl="0" w:tplc="3A1A6110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E91512"/>
    <w:multiLevelType w:val="multilevel"/>
    <w:tmpl w:val="15AE1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2046332"/>
    <w:multiLevelType w:val="hybridMultilevel"/>
    <w:tmpl w:val="9D182334"/>
    <w:lvl w:ilvl="0" w:tplc="3A1A6110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232599"/>
    <w:multiLevelType w:val="hybridMultilevel"/>
    <w:tmpl w:val="258EF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A919CE"/>
    <w:multiLevelType w:val="hybridMultilevel"/>
    <w:tmpl w:val="30DA8F9E"/>
    <w:lvl w:ilvl="0" w:tplc="3A1A6110">
      <w:numFmt w:val="bullet"/>
      <w:lvlText w:val="•"/>
      <w:lvlJc w:val="left"/>
      <w:pPr>
        <w:ind w:left="3240" w:hanging="360"/>
      </w:pPr>
      <w:rPr>
        <w:rFonts w:ascii="Arial" w:eastAsiaTheme="minorEastAsia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21E7FD6"/>
    <w:multiLevelType w:val="multilevel"/>
    <w:tmpl w:val="FC90D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3912539"/>
    <w:multiLevelType w:val="hybridMultilevel"/>
    <w:tmpl w:val="88300D46"/>
    <w:lvl w:ilvl="0" w:tplc="3A1A6110">
      <w:numFmt w:val="bullet"/>
      <w:lvlText w:val="•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9B07970"/>
    <w:multiLevelType w:val="hybridMultilevel"/>
    <w:tmpl w:val="290402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B86957"/>
    <w:multiLevelType w:val="hybridMultilevel"/>
    <w:tmpl w:val="F6722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19609E7"/>
    <w:multiLevelType w:val="hybridMultilevel"/>
    <w:tmpl w:val="448069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630074D"/>
    <w:multiLevelType w:val="hybridMultilevel"/>
    <w:tmpl w:val="AA3AE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692342F"/>
    <w:multiLevelType w:val="multilevel"/>
    <w:tmpl w:val="3C34F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866694C"/>
    <w:multiLevelType w:val="hybridMultilevel"/>
    <w:tmpl w:val="C84A37B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E67FB9"/>
    <w:multiLevelType w:val="hybridMultilevel"/>
    <w:tmpl w:val="61AC8682"/>
    <w:lvl w:ilvl="0" w:tplc="3A1A6110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95E68E9"/>
    <w:multiLevelType w:val="hybridMultilevel"/>
    <w:tmpl w:val="E2FED9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E8750FE"/>
    <w:multiLevelType w:val="multilevel"/>
    <w:tmpl w:val="E154D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0"/>
  </w:num>
  <w:num w:numId="2">
    <w:abstractNumId w:val="1"/>
  </w:num>
  <w:num w:numId="3">
    <w:abstractNumId w:val="12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2"/>
  </w:num>
  <w:num w:numId="9">
    <w:abstractNumId w:val="14"/>
  </w:num>
  <w:num w:numId="10">
    <w:abstractNumId w:val="0"/>
  </w:num>
  <w:num w:numId="11">
    <w:abstractNumId w:val="7"/>
  </w:num>
  <w:num w:numId="12">
    <w:abstractNumId w:val="19"/>
  </w:num>
  <w:num w:numId="13">
    <w:abstractNumId w:val="23"/>
  </w:num>
  <w:num w:numId="14">
    <w:abstractNumId w:val="4"/>
  </w:num>
  <w:num w:numId="15">
    <w:abstractNumId w:val="18"/>
  </w:num>
  <w:num w:numId="16">
    <w:abstractNumId w:val="16"/>
  </w:num>
  <w:num w:numId="17">
    <w:abstractNumId w:val="15"/>
  </w:num>
  <w:num w:numId="18">
    <w:abstractNumId w:val="11"/>
  </w:num>
  <w:num w:numId="19">
    <w:abstractNumId w:val="17"/>
  </w:num>
  <w:num w:numId="20">
    <w:abstractNumId w:val="22"/>
  </w:num>
  <w:num w:numId="21">
    <w:abstractNumId w:val="10"/>
  </w:num>
  <w:num w:numId="22">
    <w:abstractNumId w:val="6"/>
  </w:num>
  <w:num w:numId="23">
    <w:abstractNumId w:val="2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3A6"/>
    <w:rsid w:val="00007AB7"/>
    <w:rsid w:val="000210C6"/>
    <w:rsid w:val="0002482E"/>
    <w:rsid w:val="000402B2"/>
    <w:rsid w:val="00050324"/>
    <w:rsid w:val="000579AE"/>
    <w:rsid w:val="00060F05"/>
    <w:rsid w:val="0006156B"/>
    <w:rsid w:val="00063443"/>
    <w:rsid w:val="0006449B"/>
    <w:rsid w:val="0007403F"/>
    <w:rsid w:val="00075D7D"/>
    <w:rsid w:val="00077D7C"/>
    <w:rsid w:val="000819EB"/>
    <w:rsid w:val="00082871"/>
    <w:rsid w:val="00083608"/>
    <w:rsid w:val="00083796"/>
    <w:rsid w:val="0008410C"/>
    <w:rsid w:val="0008476C"/>
    <w:rsid w:val="00087066"/>
    <w:rsid w:val="00087D56"/>
    <w:rsid w:val="00092222"/>
    <w:rsid w:val="00094D22"/>
    <w:rsid w:val="000A0150"/>
    <w:rsid w:val="000B6E8B"/>
    <w:rsid w:val="000D05F3"/>
    <w:rsid w:val="000D38D8"/>
    <w:rsid w:val="000E0DF5"/>
    <w:rsid w:val="000E3492"/>
    <w:rsid w:val="000E63C9"/>
    <w:rsid w:val="000F21B7"/>
    <w:rsid w:val="000F2AAD"/>
    <w:rsid w:val="000F4742"/>
    <w:rsid w:val="00100683"/>
    <w:rsid w:val="00107156"/>
    <w:rsid w:val="0011303E"/>
    <w:rsid w:val="00114059"/>
    <w:rsid w:val="00115482"/>
    <w:rsid w:val="0012312F"/>
    <w:rsid w:val="00124FA6"/>
    <w:rsid w:val="00130E9D"/>
    <w:rsid w:val="0014279A"/>
    <w:rsid w:val="00146ADA"/>
    <w:rsid w:val="00150A6D"/>
    <w:rsid w:val="00150F3C"/>
    <w:rsid w:val="00161821"/>
    <w:rsid w:val="001638BF"/>
    <w:rsid w:val="00171704"/>
    <w:rsid w:val="00171CF5"/>
    <w:rsid w:val="001735DD"/>
    <w:rsid w:val="00174C82"/>
    <w:rsid w:val="00180173"/>
    <w:rsid w:val="00180DE0"/>
    <w:rsid w:val="00181FD2"/>
    <w:rsid w:val="00185B35"/>
    <w:rsid w:val="0019698A"/>
    <w:rsid w:val="001A0BC9"/>
    <w:rsid w:val="001A45E6"/>
    <w:rsid w:val="001A5D35"/>
    <w:rsid w:val="001C02BA"/>
    <w:rsid w:val="001C07D4"/>
    <w:rsid w:val="001C516A"/>
    <w:rsid w:val="001C74B0"/>
    <w:rsid w:val="001D02D8"/>
    <w:rsid w:val="001D58F9"/>
    <w:rsid w:val="001D6205"/>
    <w:rsid w:val="001E1946"/>
    <w:rsid w:val="001F2BC8"/>
    <w:rsid w:val="001F3E41"/>
    <w:rsid w:val="001F4FCB"/>
    <w:rsid w:val="001F5F6B"/>
    <w:rsid w:val="002227AC"/>
    <w:rsid w:val="00226A4E"/>
    <w:rsid w:val="00226C56"/>
    <w:rsid w:val="00233B9A"/>
    <w:rsid w:val="00240E9B"/>
    <w:rsid w:val="00243EBC"/>
    <w:rsid w:val="00246A35"/>
    <w:rsid w:val="002526ED"/>
    <w:rsid w:val="00254572"/>
    <w:rsid w:val="00255D5B"/>
    <w:rsid w:val="00271B68"/>
    <w:rsid w:val="00272876"/>
    <w:rsid w:val="002825BE"/>
    <w:rsid w:val="00284348"/>
    <w:rsid w:val="002865A2"/>
    <w:rsid w:val="002937E6"/>
    <w:rsid w:val="002A34F0"/>
    <w:rsid w:val="002A477F"/>
    <w:rsid w:val="002B3BE2"/>
    <w:rsid w:val="002C5B10"/>
    <w:rsid w:val="002D796B"/>
    <w:rsid w:val="002F03DB"/>
    <w:rsid w:val="002F51F5"/>
    <w:rsid w:val="002F5CFF"/>
    <w:rsid w:val="003048E6"/>
    <w:rsid w:val="0030590C"/>
    <w:rsid w:val="0030616F"/>
    <w:rsid w:val="00312137"/>
    <w:rsid w:val="00312F54"/>
    <w:rsid w:val="00322D3B"/>
    <w:rsid w:val="00326B52"/>
    <w:rsid w:val="00330359"/>
    <w:rsid w:val="0033539A"/>
    <w:rsid w:val="00335E8B"/>
    <w:rsid w:val="0033762F"/>
    <w:rsid w:val="0034045C"/>
    <w:rsid w:val="00354CEE"/>
    <w:rsid w:val="0035579A"/>
    <w:rsid w:val="00360494"/>
    <w:rsid w:val="00360FD9"/>
    <w:rsid w:val="00361F8F"/>
    <w:rsid w:val="00362280"/>
    <w:rsid w:val="0036641F"/>
    <w:rsid w:val="00366C7E"/>
    <w:rsid w:val="0037295B"/>
    <w:rsid w:val="00375795"/>
    <w:rsid w:val="00381829"/>
    <w:rsid w:val="00382E80"/>
    <w:rsid w:val="00384EA3"/>
    <w:rsid w:val="00387F8F"/>
    <w:rsid w:val="00391014"/>
    <w:rsid w:val="00392568"/>
    <w:rsid w:val="003939EB"/>
    <w:rsid w:val="003942FC"/>
    <w:rsid w:val="003A33FF"/>
    <w:rsid w:val="003A39A1"/>
    <w:rsid w:val="003A604D"/>
    <w:rsid w:val="003A6A2A"/>
    <w:rsid w:val="003B3DE8"/>
    <w:rsid w:val="003C2191"/>
    <w:rsid w:val="003D1A50"/>
    <w:rsid w:val="003D3863"/>
    <w:rsid w:val="003E5AF7"/>
    <w:rsid w:val="00401BD4"/>
    <w:rsid w:val="00405FCC"/>
    <w:rsid w:val="00410592"/>
    <w:rsid w:val="004110DE"/>
    <w:rsid w:val="00411658"/>
    <w:rsid w:val="0042172E"/>
    <w:rsid w:val="004252A5"/>
    <w:rsid w:val="0043047D"/>
    <w:rsid w:val="004371BF"/>
    <w:rsid w:val="0044085A"/>
    <w:rsid w:val="00446648"/>
    <w:rsid w:val="00453441"/>
    <w:rsid w:val="0045682D"/>
    <w:rsid w:val="00460FCE"/>
    <w:rsid w:val="00463F34"/>
    <w:rsid w:val="00465F9B"/>
    <w:rsid w:val="004667FB"/>
    <w:rsid w:val="00474063"/>
    <w:rsid w:val="004751D2"/>
    <w:rsid w:val="00475231"/>
    <w:rsid w:val="00482A62"/>
    <w:rsid w:val="00484C85"/>
    <w:rsid w:val="00487F21"/>
    <w:rsid w:val="00491CE5"/>
    <w:rsid w:val="0049237B"/>
    <w:rsid w:val="004955EC"/>
    <w:rsid w:val="00496758"/>
    <w:rsid w:val="004A4D08"/>
    <w:rsid w:val="004A5AE2"/>
    <w:rsid w:val="004B0413"/>
    <w:rsid w:val="004B149B"/>
    <w:rsid w:val="004B21A5"/>
    <w:rsid w:val="004B7E9B"/>
    <w:rsid w:val="004C1768"/>
    <w:rsid w:val="004D243C"/>
    <w:rsid w:val="004F0028"/>
    <w:rsid w:val="004F30B0"/>
    <w:rsid w:val="004F4FB6"/>
    <w:rsid w:val="004F7B4C"/>
    <w:rsid w:val="005037F0"/>
    <w:rsid w:val="00505AAA"/>
    <w:rsid w:val="00515820"/>
    <w:rsid w:val="00516A86"/>
    <w:rsid w:val="0052454C"/>
    <w:rsid w:val="00526F32"/>
    <w:rsid w:val="005275F6"/>
    <w:rsid w:val="00532B2E"/>
    <w:rsid w:val="00534D86"/>
    <w:rsid w:val="00540AED"/>
    <w:rsid w:val="005455D7"/>
    <w:rsid w:val="005479F2"/>
    <w:rsid w:val="00556C46"/>
    <w:rsid w:val="00562CC1"/>
    <w:rsid w:val="00572102"/>
    <w:rsid w:val="00576908"/>
    <w:rsid w:val="00580A1B"/>
    <w:rsid w:val="005823EC"/>
    <w:rsid w:val="00587A13"/>
    <w:rsid w:val="00593E67"/>
    <w:rsid w:val="00594B37"/>
    <w:rsid w:val="005A5347"/>
    <w:rsid w:val="005B3F88"/>
    <w:rsid w:val="005B447B"/>
    <w:rsid w:val="005B4BF1"/>
    <w:rsid w:val="005C0A4B"/>
    <w:rsid w:val="005C6745"/>
    <w:rsid w:val="005D0071"/>
    <w:rsid w:val="005D3F08"/>
    <w:rsid w:val="005D540A"/>
    <w:rsid w:val="005E30FA"/>
    <w:rsid w:val="005F1BB0"/>
    <w:rsid w:val="005F7468"/>
    <w:rsid w:val="005F789B"/>
    <w:rsid w:val="00601720"/>
    <w:rsid w:val="00607521"/>
    <w:rsid w:val="00610DA2"/>
    <w:rsid w:val="00614A18"/>
    <w:rsid w:val="0062487C"/>
    <w:rsid w:val="00625CA0"/>
    <w:rsid w:val="00627464"/>
    <w:rsid w:val="00627CAF"/>
    <w:rsid w:val="00630553"/>
    <w:rsid w:val="00646BE3"/>
    <w:rsid w:val="00655E23"/>
    <w:rsid w:val="00656C4D"/>
    <w:rsid w:val="0066121E"/>
    <w:rsid w:val="00666713"/>
    <w:rsid w:val="0066732D"/>
    <w:rsid w:val="00671ECA"/>
    <w:rsid w:val="0067256D"/>
    <w:rsid w:val="006732FB"/>
    <w:rsid w:val="00677A2E"/>
    <w:rsid w:val="00680BB4"/>
    <w:rsid w:val="00695978"/>
    <w:rsid w:val="00697BA8"/>
    <w:rsid w:val="006A13D1"/>
    <w:rsid w:val="006A536A"/>
    <w:rsid w:val="006C5A94"/>
    <w:rsid w:val="006C603C"/>
    <w:rsid w:val="006D2FF5"/>
    <w:rsid w:val="006D6275"/>
    <w:rsid w:val="006E3D41"/>
    <w:rsid w:val="006E49A8"/>
    <w:rsid w:val="006E5716"/>
    <w:rsid w:val="006F2199"/>
    <w:rsid w:val="006F7D4A"/>
    <w:rsid w:val="007024F3"/>
    <w:rsid w:val="00702F37"/>
    <w:rsid w:val="00713004"/>
    <w:rsid w:val="0071308D"/>
    <w:rsid w:val="0071580E"/>
    <w:rsid w:val="00721256"/>
    <w:rsid w:val="007274F0"/>
    <w:rsid w:val="007302B3"/>
    <w:rsid w:val="00730733"/>
    <w:rsid w:val="00730E3A"/>
    <w:rsid w:val="007347D0"/>
    <w:rsid w:val="00736AAF"/>
    <w:rsid w:val="007615E4"/>
    <w:rsid w:val="0076261D"/>
    <w:rsid w:val="00764CCF"/>
    <w:rsid w:val="00765B2A"/>
    <w:rsid w:val="007724C4"/>
    <w:rsid w:val="00777ED8"/>
    <w:rsid w:val="00781FAD"/>
    <w:rsid w:val="007821E2"/>
    <w:rsid w:val="00783A34"/>
    <w:rsid w:val="00792613"/>
    <w:rsid w:val="0079554A"/>
    <w:rsid w:val="00796FD4"/>
    <w:rsid w:val="007A2033"/>
    <w:rsid w:val="007A3082"/>
    <w:rsid w:val="007B3A8A"/>
    <w:rsid w:val="007C4BC2"/>
    <w:rsid w:val="007C6B52"/>
    <w:rsid w:val="007D1011"/>
    <w:rsid w:val="007D16C5"/>
    <w:rsid w:val="007E7DB5"/>
    <w:rsid w:val="0080083B"/>
    <w:rsid w:val="00810727"/>
    <w:rsid w:val="00816E93"/>
    <w:rsid w:val="00820F68"/>
    <w:rsid w:val="008226BA"/>
    <w:rsid w:val="0084107A"/>
    <w:rsid w:val="008559F8"/>
    <w:rsid w:val="0085720E"/>
    <w:rsid w:val="0086294F"/>
    <w:rsid w:val="00862FE4"/>
    <w:rsid w:val="0086389A"/>
    <w:rsid w:val="00870195"/>
    <w:rsid w:val="00872185"/>
    <w:rsid w:val="0087605E"/>
    <w:rsid w:val="00892452"/>
    <w:rsid w:val="00896AB8"/>
    <w:rsid w:val="008B1FEE"/>
    <w:rsid w:val="008D6371"/>
    <w:rsid w:val="008D6DCB"/>
    <w:rsid w:val="008D717B"/>
    <w:rsid w:val="008D79A3"/>
    <w:rsid w:val="008E1200"/>
    <w:rsid w:val="008E1332"/>
    <w:rsid w:val="008E4D87"/>
    <w:rsid w:val="008F0FCA"/>
    <w:rsid w:val="008F5AA2"/>
    <w:rsid w:val="00901466"/>
    <w:rsid w:val="00901F8A"/>
    <w:rsid w:val="00903C32"/>
    <w:rsid w:val="009152CE"/>
    <w:rsid w:val="00916B16"/>
    <w:rsid w:val="00916DC9"/>
    <w:rsid w:val="009173B9"/>
    <w:rsid w:val="00920054"/>
    <w:rsid w:val="009210EB"/>
    <w:rsid w:val="00921407"/>
    <w:rsid w:val="009277E2"/>
    <w:rsid w:val="00927F74"/>
    <w:rsid w:val="0093230C"/>
    <w:rsid w:val="0093335D"/>
    <w:rsid w:val="0093613E"/>
    <w:rsid w:val="009421DC"/>
    <w:rsid w:val="00943026"/>
    <w:rsid w:val="0094684E"/>
    <w:rsid w:val="009509F4"/>
    <w:rsid w:val="009563A6"/>
    <w:rsid w:val="00960CD7"/>
    <w:rsid w:val="0096335E"/>
    <w:rsid w:val="00966B81"/>
    <w:rsid w:val="0097244B"/>
    <w:rsid w:val="00976092"/>
    <w:rsid w:val="00977FE0"/>
    <w:rsid w:val="00982143"/>
    <w:rsid w:val="009837AD"/>
    <w:rsid w:val="00992283"/>
    <w:rsid w:val="009C05B0"/>
    <w:rsid w:val="009C7720"/>
    <w:rsid w:val="009D42E8"/>
    <w:rsid w:val="009E538E"/>
    <w:rsid w:val="00A02FF7"/>
    <w:rsid w:val="00A13FEF"/>
    <w:rsid w:val="00A16E92"/>
    <w:rsid w:val="00A23AFA"/>
    <w:rsid w:val="00A30EF3"/>
    <w:rsid w:val="00A31B3E"/>
    <w:rsid w:val="00A42756"/>
    <w:rsid w:val="00A532F3"/>
    <w:rsid w:val="00A60C13"/>
    <w:rsid w:val="00A6106A"/>
    <w:rsid w:val="00A628E3"/>
    <w:rsid w:val="00A64F79"/>
    <w:rsid w:val="00A7464B"/>
    <w:rsid w:val="00A76079"/>
    <w:rsid w:val="00A76EFB"/>
    <w:rsid w:val="00A8054B"/>
    <w:rsid w:val="00A8119B"/>
    <w:rsid w:val="00A83427"/>
    <w:rsid w:val="00A8489E"/>
    <w:rsid w:val="00A85205"/>
    <w:rsid w:val="00A87025"/>
    <w:rsid w:val="00A91CA1"/>
    <w:rsid w:val="00AB02A7"/>
    <w:rsid w:val="00AB0BAD"/>
    <w:rsid w:val="00AB657C"/>
    <w:rsid w:val="00AB7226"/>
    <w:rsid w:val="00AC29F3"/>
    <w:rsid w:val="00AD34F5"/>
    <w:rsid w:val="00AD6142"/>
    <w:rsid w:val="00AD735C"/>
    <w:rsid w:val="00AE26E4"/>
    <w:rsid w:val="00AF1563"/>
    <w:rsid w:val="00AF5BEB"/>
    <w:rsid w:val="00AF786C"/>
    <w:rsid w:val="00AF7B8C"/>
    <w:rsid w:val="00B04BA7"/>
    <w:rsid w:val="00B1072B"/>
    <w:rsid w:val="00B231E5"/>
    <w:rsid w:val="00B26ED1"/>
    <w:rsid w:val="00B26FF4"/>
    <w:rsid w:val="00B30F5B"/>
    <w:rsid w:val="00B31650"/>
    <w:rsid w:val="00B40499"/>
    <w:rsid w:val="00B55140"/>
    <w:rsid w:val="00B77027"/>
    <w:rsid w:val="00B7738A"/>
    <w:rsid w:val="00B80D55"/>
    <w:rsid w:val="00B82038"/>
    <w:rsid w:val="00B8615B"/>
    <w:rsid w:val="00B933EA"/>
    <w:rsid w:val="00BA4391"/>
    <w:rsid w:val="00BA5736"/>
    <w:rsid w:val="00BB0AFE"/>
    <w:rsid w:val="00BB51D1"/>
    <w:rsid w:val="00BC530F"/>
    <w:rsid w:val="00BC77B4"/>
    <w:rsid w:val="00BE1E9E"/>
    <w:rsid w:val="00BE2CA2"/>
    <w:rsid w:val="00BF051F"/>
    <w:rsid w:val="00C02B87"/>
    <w:rsid w:val="00C02FAA"/>
    <w:rsid w:val="00C046BD"/>
    <w:rsid w:val="00C175E7"/>
    <w:rsid w:val="00C3175E"/>
    <w:rsid w:val="00C32B45"/>
    <w:rsid w:val="00C37AAE"/>
    <w:rsid w:val="00C4042C"/>
    <w:rsid w:val="00C4086D"/>
    <w:rsid w:val="00C44469"/>
    <w:rsid w:val="00C453F5"/>
    <w:rsid w:val="00C47D1C"/>
    <w:rsid w:val="00C503CF"/>
    <w:rsid w:val="00C6218E"/>
    <w:rsid w:val="00C735E9"/>
    <w:rsid w:val="00C74EAA"/>
    <w:rsid w:val="00C81998"/>
    <w:rsid w:val="00C83317"/>
    <w:rsid w:val="00C86A99"/>
    <w:rsid w:val="00C91C14"/>
    <w:rsid w:val="00C95330"/>
    <w:rsid w:val="00C95F90"/>
    <w:rsid w:val="00CA1896"/>
    <w:rsid w:val="00CA497B"/>
    <w:rsid w:val="00CA5A65"/>
    <w:rsid w:val="00CB0488"/>
    <w:rsid w:val="00CB1243"/>
    <w:rsid w:val="00CB1462"/>
    <w:rsid w:val="00CB5228"/>
    <w:rsid w:val="00CB5B28"/>
    <w:rsid w:val="00CB7D36"/>
    <w:rsid w:val="00CC033A"/>
    <w:rsid w:val="00CC0B04"/>
    <w:rsid w:val="00CC18F3"/>
    <w:rsid w:val="00CC470B"/>
    <w:rsid w:val="00CD26A7"/>
    <w:rsid w:val="00CE0CA7"/>
    <w:rsid w:val="00CF24A0"/>
    <w:rsid w:val="00CF2A3B"/>
    <w:rsid w:val="00CF5371"/>
    <w:rsid w:val="00CF7286"/>
    <w:rsid w:val="00D0323A"/>
    <w:rsid w:val="00D0559F"/>
    <w:rsid w:val="00D077E9"/>
    <w:rsid w:val="00D107E3"/>
    <w:rsid w:val="00D145B1"/>
    <w:rsid w:val="00D14873"/>
    <w:rsid w:val="00D23154"/>
    <w:rsid w:val="00D27ECA"/>
    <w:rsid w:val="00D31671"/>
    <w:rsid w:val="00D35A48"/>
    <w:rsid w:val="00D37CD7"/>
    <w:rsid w:val="00D42C4C"/>
    <w:rsid w:val="00D42CB7"/>
    <w:rsid w:val="00D50C1D"/>
    <w:rsid w:val="00D5413D"/>
    <w:rsid w:val="00D57013"/>
    <w:rsid w:val="00D570A9"/>
    <w:rsid w:val="00D60DA1"/>
    <w:rsid w:val="00D62908"/>
    <w:rsid w:val="00D631F2"/>
    <w:rsid w:val="00D63881"/>
    <w:rsid w:val="00D64E11"/>
    <w:rsid w:val="00D70D02"/>
    <w:rsid w:val="00D770C7"/>
    <w:rsid w:val="00D860F9"/>
    <w:rsid w:val="00D86945"/>
    <w:rsid w:val="00D90290"/>
    <w:rsid w:val="00D97BA1"/>
    <w:rsid w:val="00DA2BCB"/>
    <w:rsid w:val="00DB3E37"/>
    <w:rsid w:val="00DC2EE9"/>
    <w:rsid w:val="00DC3538"/>
    <w:rsid w:val="00DC44C4"/>
    <w:rsid w:val="00DD152F"/>
    <w:rsid w:val="00DE213F"/>
    <w:rsid w:val="00DF027C"/>
    <w:rsid w:val="00DF5467"/>
    <w:rsid w:val="00E00A32"/>
    <w:rsid w:val="00E01B91"/>
    <w:rsid w:val="00E03C4D"/>
    <w:rsid w:val="00E06851"/>
    <w:rsid w:val="00E1199C"/>
    <w:rsid w:val="00E15721"/>
    <w:rsid w:val="00E22ACD"/>
    <w:rsid w:val="00E248DB"/>
    <w:rsid w:val="00E343D4"/>
    <w:rsid w:val="00E35D7C"/>
    <w:rsid w:val="00E36603"/>
    <w:rsid w:val="00E3691C"/>
    <w:rsid w:val="00E37F5C"/>
    <w:rsid w:val="00E40CF9"/>
    <w:rsid w:val="00E620B0"/>
    <w:rsid w:val="00E63FE8"/>
    <w:rsid w:val="00E725F3"/>
    <w:rsid w:val="00E72F52"/>
    <w:rsid w:val="00E7640F"/>
    <w:rsid w:val="00E81B40"/>
    <w:rsid w:val="00E86C6B"/>
    <w:rsid w:val="00E91D92"/>
    <w:rsid w:val="00E96C8E"/>
    <w:rsid w:val="00EA2C2D"/>
    <w:rsid w:val="00EA5F0C"/>
    <w:rsid w:val="00EA61C6"/>
    <w:rsid w:val="00EA6618"/>
    <w:rsid w:val="00EB422F"/>
    <w:rsid w:val="00EC5FD6"/>
    <w:rsid w:val="00EC7AE4"/>
    <w:rsid w:val="00ED687D"/>
    <w:rsid w:val="00ED7DB5"/>
    <w:rsid w:val="00EE19A3"/>
    <w:rsid w:val="00EE6C87"/>
    <w:rsid w:val="00EF0FEA"/>
    <w:rsid w:val="00EF106B"/>
    <w:rsid w:val="00EF4246"/>
    <w:rsid w:val="00EF5391"/>
    <w:rsid w:val="00EF555B"/>
    <w:rsid w:val="00F01A91"/>
    <w:rsid w:val="00F027BB"/>
    <w:rsid w:val="00F0588C"/>
    <w:rsid w:val="00F11DCF"/>
    <w:rsid w:val="00F134B3"/>
    <w:rsid w:val="00F13663"/>
    <w:rsid w:val="00F162EA"/>
    <w:rsid w:val="00F2385C"/>
    <w:rsid w:val="00F24C4E"/>
    <w:rsid w:val="00F32783"/>
    <w:rsid w:val="00F32AEF"/>
    <w:rsid w:val="00F3607B"/>
    <w:rsid w:val="00F4176B"/>
    <w:rsid w:val="00F4566B"/>
    <w:rsid w:val="00F46E8A"/>
    <w:rsid w:val="00F520D1"/>
    <w:rsid w:val="00F52D27"/>
    <w:rsid w:val="00F6303A"/>
    <w:rsid w:val="00F672D9"/>
    <w:rsid w:val="00F73A83"/>
    <w:rsid w:val="00F83527"/>
    <w:rsid w:val="00F85507"/>
    <w:rsid w:val="00F85AA3"/>
    <w:rsid w:val="00FB3841"/>
    <w:rsid w:val="00FC21D4"/>
    <w:rsid w:val="00FC228D"/>
    <w:rsid w:val="00FD583F"/>
    <w:rsid w:val="00FD7488"/>
    <w:rsid w:val="00FE556A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580F87"/>
  <w15:docId w15:val="{AEA64361-2D51-4A7E-9223-5EE849888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BF1"/>
    <w:pPr>
      <w:spacing w:after="120" w:line="360" w:lineRule="auto"/>
      <w:ind w:firstLine="720"/>
      <w:jc w:val="both"/>
    </w:pPr>
    <w:rPr>
      <w:rFonts w:ascii="Arial" w:eastAsiaTheme="minorEastAsia" w:hAnsi="Arial"/>
      <w:color w:val="0F0D29" w:themeColor="text1"/>
      <w:szCs w:val="22"/>
      <w:lang w:val="pt-BR"/>
    </w:rPr>
  </w:style>
  <w:style w:type="paragraph" w:styleId="Ttulo1">
    <w:name w:val="heading 1"/>
    <w:basedOn w:val="Normal"/>
    <w:link w:val="Ttulo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84107A"/>
    <w:pPr>
      <w:spacing w:before="240"/>
      <w:ind w:firstLine="0"/>
    </w:pPr>
    <w:rPr>
      <w:b/>
      <w:bCs/>
      <w:color w:val="2D1674"/>
      <w:sz w:val="28"/>
      <w:szCs w:val="24"/>
    </w:rPr>
  </w:style>
  <w:style w:type="character" w:customStyle="1" w:styleId="TtuloChar">
    <w:name w:val="Título Char"/>
    <w:basedOn w:val="Fontepargpadro"/>
    <w:link w:val="Ttulo"/>
    <w:uiPriority w:val="1"/>
    <w:rsid w:val="0084107A"/>
    <w:rPr>
      <w:rFonts w:ascii="Arial" w:eastAsiaTheme="minorEastAsia" w:hAnsi="Arial"/>
      <w:b/>
      <w:bCs/>
      <w:color w:val="2D1674"/>
      <w:sz w:val="28"/>
      <w:lang w:val="pt-BR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A64F7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5720E"/>
    <w:rPr>
      <w:color w:val="3592CF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572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8D6DCB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color w:val="auto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9633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jpeg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hyperlink" Target="https://infynitefree.net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DOWS\AppData\Local\Microsoft\Office\16.0\DTS\pt-BR%7b66E1C89F-18C1-42E9-A7D6-4E14451099A7%7d\%7b5B87D755-D2A6-4C2F-97E7-6CD26EEEA2CB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250DDC87E41B4B83E939E197B5CC0D" ma:contentTypeVersion="4" ma:contentTypeDescription="Crie um novo documento." ma:contentTypeScope="" ma:versionID="071b48814ea63bc582dc70a5d3f5eabe">
  <xsd:schema xmlns:xsd="http://www.w3.org/2001/XMLSchema" xmlns:xs="http://www.w3.org/2001/XMLSchema" xmlns:p="http://schemas.microsoft.com/office/2006/metadata/properties" xmlns:ns2="f45bfe16-39c9-4ac6-81af-4648eb6a4feb" targetNamespace="http://schemas.microsoft.com/office/2006/metadata/properties" ma:root="true" ma:fieldsID="4be83e56aee5fdc5cf904ef59c2a2655" ns2:_="">
    <xsd:import namespace="f45bfe16-39c9-4ac6-81af-4648eb6a4fe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5bfe16-39c9-4ac6-81af-4648eb6a4f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2F63DF-801B-4934-A90D-D6DBEE2A0957}">
  <ds:schemaRefs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purl.org/dc/elements/1.1/"/>
    <ds:schemaRef ds:uri="http://schemas.microsoft.com/office/2006/documentManagement/types"/>
    <ds:schemaRef ds:uri="f45bfe16-39c9-4ac6-81af-4648eb6a4feb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1BCC703A-9972-4DCA-BA6A-31A0B26622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D0152E-29EC-4D99-954B-A4373EDCA48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4FC9E58-9DFD-436A-98E6-4207C2FD05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5bfe16-39c9-4ac6-81af-4648eb6a4f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{5B87D755-D2A6-4C2F-97E7-6CD26EEEA2CB}tf16392850_win32.dotx</Template>
  <TotalTime>691</TotalTime>
  <Pages>40</Pages>
  <Words>3080</Words>
  <Characters>17559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20598</CharactersWithSpaces>
  <SharedDoc>false</SharedDoc>
  <HLinks>
    <vt:vector size="78" baseType="variant">
      <vt:variant>
        <vt:i4>4653080</vt:i4>
      </vt:variant>
      <vt:variant>
        <vt:i4>36</vt:i4>
      </vt:variant>
      <vt:variant>
        <vt:i4>0</vt:i4>
      </vt:variant>
      <vt:variant>
        <vt:i4>5</vt:i4>
      </vt:variant>
      <vt:variant>
        <vt:lpwstr>https://www.canva.com/design/DAEw2-Ffi90/c9oPHjbllvdprgf0SgQIOQ/view?utm_content=DAEw2-Ffi90&amp;utm_campaign=designshare&amp;utm_medium=link&amp;utm_source=sharebutton</vt:lpwstr>
      </vt:variant>
      <vt:variant>
        <vt:lpwstr/>
      </vt:variant>
      <vt:variant>
        <vt:i4>393229</vt:i4>
      </vt:variant>
      <vt:variant>
        <vt:i4>33</vt:i4>
      </vt:variant>
      <vt:variant>
        <vt:i4>0</vt:i4>
      </vt:variant>
      <vt:variant>
        <vt:i4>5</vt:i4>
      </vt:variant>
      <vt:variant>
        <vt:lpwstr>https://www.canva.com/design/DAEvbOw-snI/WsIGTDJVyGlkv92rkC519g/view?utm_content=DAEvbOw-snI&amp;utm_campaign=designshare&amp;utm_medium=link&amp;utm_source=sharebutton</vt:lpwstr>
      </vt:variant>
      <vt:variant>
        <vt:lpwstr/>
      </vt:variant>
      <vt:variant>
        <vt:i4>5767188</vt:i4>
      </vt:variant>
      <vt:variant>
        <vt:i4>30</vt:i4>
      </vt:variant>
      <vt:variant>
        <vt:i4>0</vt:i4>
      </vt:variant>
      <vt:variant>
        <vt:i4>5</vt:i4>
      </vt:variant>
      <vt:variant>
        <vt:lpwstr>http://jobei.infinityfreeapp.com/landing-page</vt:lpwstr>
      </vt:variant>
      <vt:variant>
        <vt:lpwstr/>
      </vt:variant>
      <vt:variant>
        <vt:i4>6225998</vt:i4>
      </vt:variant>
      <vt:variant>
        <vt:i4>27</vt:i4>
      </vt:variant>
      <vt:variant>
        <vt:i4>0</vt:i4>
      </vt:variant>
      <vt:variant>
        <vt:i4>5</vt:i4>
      </vt:variant>
      <vt:variant>
        <vt:lpwstr>http://jobei.atwebpages/index.com</vt:lpwstr>
      </vt:variant>
      <vt:variant>
        <vt:lpwstr/>
      </vt:variant>
      <vt:variant>
        <vt:i4>458781</vt:i4>
      </vt:variant>
      <vt:variant>
        <vt:i4>24</vt:i4>
      </vt:variant>
      <vt:variant>
        <vt:i4>0</vt:i4>
      </vt:variant>
      <vt:variant>
        <vt:i4>5</vt:i4>
      </vt:variant>
      <vt:variant>
        <vt:lpwstr>https://infynitefree.net/</vt:lpwstr>
      </vt:variant>
      <vt:variant>
        <vt:lpwstr/>
      </vt:variant>
      <vt:variant>
        <vt:i4>4915208</vt:i4>
      </vt:variant>
      <vt:variant>
        <vt:i4>21</vt:i4>
      </vt:variant>
      <vt:variant>
        <vt:i4>0</vt:i4>
      </vt:variant>
      <vt:variant>
        <vt:i4>5</vt:i4>
      </vt:variant>
      <vt:variant>
        <vt:lpwstr>https://youtu.be/NGTDCtuOQDw</vt:lpwstr>
      </vt:variant>
      <vt:variant>
        <vt:lpwstr/>
      </vt:variant>
      <vt:variant>
        <vt:i4>6684751</vt:i4>
      </vt:variant>
      <vt:variant>
        <vt:i4>18</vt:i4>
      </vt:variant>
      <vt:variant>
        <vt:i4>0</vt:i4>
      </vt:variant>
      <vt:variant>
        <vt:i4>5</vt:i4>
      </vt:variant>
      <vt:variant>
        <vt:lpwstr>https://www.canva.com/pt_br/modelos/EAEnqKrmYdk-azul-marinho-amarelo-linhas-finas-ilustracao-apresentacao-de-negocios/</vt:lpwstr>
      </vt:variant>
      <vt:variant>
        <vt:lpwstr/>
      </vt:variant>
      <vt:variant>
        <vt:i4>5242994</vt:i4>
      </vt:variant>
      <vt:variant>
        <vt:i4>15</vt:i4>
      </vt:variant>
      <vt:variant>
        <vt:i4>0</vt:i4>
      </vt:variant>
      <vt:variant>
        <vt:i4>5</vt:i4>
      </vt:variant>
      <vt:variant>
        <vt:lpwstr>https://www.canva.com/design/DAEtMnoVtbA/b5kAVSyNZajykKyUaJL_iQ/view?utm_content=DAEtMnoVtbA&amp;utm_campaign=designshare&amp;utm_medium=link&amp;utm_source=sharebutton</vt:lpwstr>
      </vt:variant>
      <vt:variant>
        <vt:lpwstr/>
      </vt:variant>
      <vt:variant>
        <vt:i4>5832770</vt:i4>
      </vt:variant>
      <vt:variant>
        <vt:i4>12</vt:i4>
      </vt:variant>
      <vt:variant>
        <vt:i4>0</vt:i4>
      </vt:variant>
      <vt:variant>
        <vt:i4>5</vt:i4>
      </vt:variant>
      <vt:variant>
        <vt:lpwstr>https://www.facebook.com/projetojobei</vt:lpwstr>
      </vt:variant>
      <vt:variant>
        <vt:lpwstr/>
      </vt:variant>
      <vt:variant>
        <vt:i4>6357011</vt:i4>
      </vt:variant>
      <vt:variant>
        <vt:i4>9</vt:i4>
      </vt:variant>
      <vt:variant>
        <vt:i4>0</vt:i4>
      </vt:variant>
      <vt:variant>
        <vt:i4>5</vt:i4>
      </vt:variant>
      <vt:variant>
        <vt:lpwstr>https://instagram.com/jobei_projeto?utm_medium=copy_link</vt:lpwstr>
      </vt:variant>
      <vt:variant>
        <vt:lpwstr/>
      </vt:variant>
      <vt:variant>
        <vt:i4>5832770</vt:i4>
      </vt:variant>
      <vt:variant>
        <vt:i4>6</vt:i4>
      </vt:variant>
      <vt:variant>
        <vt:i4>0</vt:i4>
      </vt:variant>
      <vt:variant>
        <vt:i4>5</vt:i4>
      </vt:variant>
      <vt:variant>
        <vt:lpwstr>https://www.facebook.com/projetojobei</vt:lpwstr>
      </vt:variant>
      <vt:variant>
        <vt:lpwstr/>
      </vt:variant>
      <vt:variant>
        <vt:i4>5505110</vt:i4>
      </vt:variant>
      <vt:variant>
        <vt:i4>3</vt:i4>
      </vt:variant>
      <vt:variant>
        <vt:i4>0</vt:i4>
      </vt:variant>
      <vt:variant>
        <vt:i4>5</vt:i4>
      </vt:variant>
      <vt:variant>
        <vt:lpwstr>http://jobei.atwebpages.com/</vt:lpwstr>
      </vt:variant>
      <vt:variant>
        <vt:lpwstr/>
      </vt:variant>
      <vt:variant>
        <vt:i4>1638427</vt:i4>
      </vt:variant>
      <vt:variant>
        <vt:i4>0</vt:i4>
      </vt:variant>
      <vt:variant>
        <vt:i4>0</vt:i4>
      </vt:variant>
      <vt:variant>
        <vt:i4>5</vt:i4>
      </vt:variant>
      <vt:variant>
        <vt:lpwstr>https://valorinveste.globo.com/mercados/brasil-e-politica/noticia/2020/03/31/ibge-informa-que-pais-tinha-38-mi-de-trabalhadores-informais-ate-fevereiro.ghtml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</dc:creator>
  <cp:keywords/>
  <cp:lastModifiedBy>Wagner Roberto Silva</cp:lastModifiedBy>
  <cp:revision>432</cp:revision>
  <cp:lastPrinted>2006-08-01T17:47:00Z</cp:lastPrinted>
  <dcterms:created xsi:type="dcterms:W3CDTF">2021-11-27T22:48:00Z</dcterms:created>
  <dcterms:modified xsi:type="dcterms:W3CDTF">2021-12-01T01:19:00Z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0x01010086250DDC87E41B4B83E939E197B5CC0D</vt:lpwstr>
  </property>
</Properties>
</file>